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181784AE" w14:textId="77777777" w:rsidR="00FD5546" w:rsidRDefault="00FD5546" w:rsidP="00FD5546">
      <w:pPr>
        <w:pStyle w:val="NormalGrande"/>
      </w:pPr>
      <w:r>
        <w:t>guilherme almeida bispo</w:t>
      </w:r>
    </w:p>
    <w:p w14:paraId="5949B8AA" w14:textId="7DDE4E9F" w:rsidR="00FD5546" w:rsidRDefault="00FD5546" w:rsidP="00FD5546">
      <w:pPr>
        <w:pStyle w:val="NormalGrande"/>
      </w:pPr>
      <w:r>
        <w:t>guilherme</w:t>
      </w:r>
      <w:r w:rsidR="00BC5D79">
        <w:t xml:space="preserve"> da silva</w:t>
      </w:r>
      <w:r>
        <w:t xml:space="preserve"> fonseca</w:t>
      </w:r>
    </w:p>
    <w:p w14:paraId="373D02E5" w14:textId="3C77ACC8" w:rsidR="00F4681C" w:rsidRPr="00F4681C" w:rsidRDefault="00F4681C" w:rsidP="00F4681C">
      <w:pPr>
        <w:pStyle w:val="NormalGrande"/>
        <w:rPr>
          <w:u w:val="single"/>
        </w:rPr>
      </w:pPr>
      <w:r>
        <w:t>Herni cauã primo silva</w:t>
      </w:r>
    </w:p>
    <w:p w14:paraId="7C3E2719" w14:textId="7CA31173" w:rsidR="00FD5546" w:rsidRDefault="00FD5546" w:rsidP="00FD5546">
      <w:pPr>
        <w:pStyle w:val="NormalGrande"/>
      </w:pPr>
      <w:r>
        <w:t>mateus ara</w:t>
      </w:r>
      <w:r w:rsidR="001908F0">
        <w:t>u</w:t>
      </w:r>
      <w:r>
        <w:t>jo</w:t>
      </w:r>
      <w:r w:rsidR="00BC5D79">
        <w:t xml:space="preserve"> nascimento</w:t>
      </w:r>
    </w:p>
    <w:p w14:paraId="776EE603" w14:textId="77777777" w:rsidR="00FD5546" w:rsidRDefault="00FD5546" w:rsidP="00FD5546">
      <w:pPr>
        <w:pStyle w:val="NormalGrande"/>
      </w:pPr>
      <w:r>
        <w:t>mateus ferreira andrade</w:t>
      </w:r>
    </w:p>
    <w:p w14:paraId="2AE82CF3" w14:textId="02DBEC7D" w:rsidR="00370E34" w:rsidRPr="004C56C6" w:rsidRDefault="0008164B" w:rsidP="00E07423">
      <w:pPr>
        <w:pStyle w:val="NormalGrande"/>
      </w:pPr>
      <w:r w:rsidRPr="0008164B">
        <w:t>Vitória da Silva Eleutério Pinto</w:t>
      </w: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6B8B6679" w:rsidR="00DB04D5" w:rsidRPr="004C56C6" w:rsidRDefault="00FD5546" w:rsidP="00DB04D5">
      <w:pPr>
        <w:pStyle w:val="NormalGrande"/>
      </w:pPr>
      <w:r>
        <w:t>Infosystem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242D7012" w14:textId="5DE7260B" w:rsidR="00A379BB" w:rsidRDefault="00A379BB" w:rsidP="00FD5546">
      <w:pPr>
        <w:pStyle w:val="NormalGrande"/>
        <w:jc w:val="both"/>
      </w:pPr>
    </w:p>
    <w:p w14:paraId="07AB5807" w14:textId="77777777" w:rsidR="00FD5546" w:rsidRPr="004C56C6" w:rsidRDefault="00FD5546" w:rsidP="00FD5546">
      <w:pPr>
        <w:pStyle w:val="NormalGrande"/>
        <w:jc w:val="both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bookmarkStart w:id="0" w:name="_Toc125374503" w:displacedByCustomXml="next"/>
    <w:bookmarkStart w:id="1" w:name="_Toc124080441" w:displacedByCustomXml="next"/>
    <w:sdt>
      <w:sdtPr>
        <w:rPr>
          <w:rFonts w:ascii="Arial" w:eastAsia="Times New Roman" w:hAnsi="Arial" w:cs="Times New Roman"/>
          <w:color w:val="auto"/>
          <w:sz w:val="24"/>
          <w:szCs w:val="24"/>
          <w:lang w:eastAsia="en-US"/>
        </w:rPr>
        <w:id w:val="1835331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76831F" w14:textId="2D633601" w:rsidR="002E04C1" w:rsidRDefault="002E04C1">
          <w:pPr>
            <w:pStyle w:val="CabealhodoSumrio"/>
          </w:pPr>
          <w:r>
            <w:t>Sumário</w:t>
          </w:r>
        </w:p>
        <w:p w14:paraId="1594E7F6" w14:textId="33C354E4" w:rsidR="007C397C" w:rsidRDefault="002E04C1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44471" w:history="1">
            <w:r w:rsidR="007C397C" w:rsidRPr="007753AE">
              <w:rPr>
                <w:rStyle w:val="Hyperlink"/>
              </w:rPr>
              <w:t>1</w:t>
            </w:r>
            <w:r w:rsidR="007C397C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</w:rPr>
              <w:t>VISÃO DO PROJETO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_Toc89244471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5</w:t>
            </w:r>
            <w:r w:rsidR="007C397C">
              <w:rPr>
                <w:webHidden/>
              </w:rPr>
              <w:fldChar w:fldCharType="end"/>
            </w:r>
          </w:hyperlink>
        </w:p>
        <w:p w14:paraId="0C938CDC" w14:textId="637AD4DA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2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1.1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APRESENTAÇÃO DO GRUPO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_Toc89244472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5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38F78CA" w14:textId="35AB2904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3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1.2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CONTEXTO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_Toc89244473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5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02199EF3" w14:textId="03BB1DAF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4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1.3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Problema / justificativa do projeto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_Toc89244474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5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2BF38148" w14:textId="7418805E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5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1.4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objetivo da solução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_Toc89244475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6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37B3790E" w14:textId="37D4E24D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6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1.5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diagrama da solução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_Toc89244476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6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7B37ED04" w14:textId="2FF5EF08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77" w:history="1">
            <w:r w:rsidR="007C397C" w:rsidRPr="007753AE">
              <w:rPr>
                <w:rStyle w:val="Hyperlink"/>
              </w:rPr>
              <w:t>2</w:t>
            </w:r>
            <w:r w:rsidR="007C397C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</w:rPr>
              <w:t>PLANEJAMENTO DO PROJETO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_Toc89244477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8</w:t>
            </w:r>
            <w:r w:rsidR="007C397C">
              <w:rPr>
                <w:webHidden/>
              </w:rPr>
              <w:fldChar w:fldCharType="end"/>
            </w:r>
          </w:hyperlink>
        </w:p>
        <w:p w14:paraId="2B8CB7FA" w14:textId="0B8CA29F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8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2.1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Definição da Equipe do projeto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_Toc89244478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8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507ABFAC" w14:textId="24760956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79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2.2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PROCESSO E FERRAMENTA DE GESTÃO DE PROJETOS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_Toc89244479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8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017F8C3" w14:textId="3FF24683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0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2.3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Gestão dos Riscos do Projeto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_Toc89244480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9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02AF0B10" w14:textId="12CE4CC2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1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2.4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PRODUCT BACKLOG e requisitos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_Toc89244481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9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0481D76" w14:textId="76A571C9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82" w:history="1">
            <w:r w:rsidR="007C397C" w:rsidRPr="007753AE">
              <w:rPr>
                <w:rStyle w:val="Hyperlink"/>
              </w:rPr>
              <w:t>3</w:t>
            </w:r>
            <w:r w:rsidR="007C397C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</w:rPr>
              <w:t>desenvolvimento do projeto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_Toc89244482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14</w:t>
            </w:r>
            <w:r w:rsidR="007C397C">
              <w:rPr>
                <w:webHidden/>
              </w:rPr>
              <w:fldChar w:fldCharType="end"/>
            </w:r>
          </w:hyperlink>
        </w:p>
        <w:p w14:paraId="399EF7A2" w14:textId="7CAF0CD0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3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3.1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Solução Técnica - Aplicação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_Toc89244483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14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228EE270" w14:textId="1B073CDB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4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3.2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Banco de Dados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_Toc89244484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15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5E919B55" w14:textId="12801EBA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5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3.3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Proto persona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_Toc89244485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16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300F202" w14:textId="7D9AD02F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6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3.4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storyboard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_Toc89244486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16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2651004F" w14:textId="02F6DD60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7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3.5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user stories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_Toc89244487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17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0C85986A" w14:textId="7003FEF2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88" w:history="1">
            <w:r w:rsidR="007C397C" w:rsidRPr="007753AE">
              <w:rPr>
                <w:rStyle w:val="Hyperlink"/>
              </w:rPr>
              <w:t>4</w:t>
            </w:r>
            <w:r w:rsidR="007C397C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</w:rPr>
              <w:t>implantação do projeto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_Toc89244488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20</w:t>
            </w:r>
            <w:r w:rsidR="007C397C">
              <w:rPr>
                <w:webHidden/>
              </w:rPr>
              <w:fldChar w:fldCharType="end"/>
            </w:r>
          </w:hyperlink>
        </w:p>
        <w:p w14:paraId="7C34D972" w14:textId="32F3FB71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89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4.1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bpmn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_Toc89244489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20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286DA6F" w14:textId="448A7A4A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90" w:history="1">
            <w:r w:rsidR="007C397C" w:rsidRPr="007753AE">
              <w:rPr>
                <w:rStyle w:val="Hyperlink"/>
              </w:rPr>
              <w:t>5</w:t>
            </w:r>
            <w:r w:rsidR="007C397C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</w:rPr>
              <w:t>CONCLUSÕES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_Toc89244490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22</w:t>
            </w:r>
            <w:r w:rsidR="007C397C">
              <w:rPr>
                <w:webHidden/>
              </w:rPr>
              <w:fldChar w:fldCharType="end"/>
            </w:r>
          </w:hyperlink>
        </w:p>
        <w:p w14:paraId="5A769D14" w14:textId="129CEC83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91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5.1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resultados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_Toc89244491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22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1374F06B" w14:textId="4FBD9540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92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5.2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Processo de aprendizado com o projeto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_Toc89244492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22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0837FEC8" w14:textId="05202ACC" w:rsidR="007C397C" w:rsidRDefault="00967B50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244493" w:history="1">
            <w:r w:rsidR="007C397C" w:rsidRPr="007753AE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5.3</w:t>
            </w:r>
            <w:r w:rsidR="007C397C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="007C397C" w:rsidRPr="007753AE">
              <w:rPr>
                <w:rStyle w:val="Hyperlink"/>
                <w:b/>
                <w:noProof/>
              </w:rPr>
              <w:t>Considerações finais sobre A evolução da solução</w:t>
            </w:r>
            <w:r w:rsidR="007C397C">
              <w:rPr>
                <w:noProof/>
                <w:webHidden/>
              </w:rPr>
              <w:tab/>
            </w:r>
            <w:r w:rsidR="007C397C">
              <w:rPr>
                <w:noProof/>
                <w:webHidden/>
              </w:rPr>
              <w:fldChar w:fldCharType="begin"/>
            </w:r>
            <w:r w:rsidR="007C397C">
              <w:rPr>
                <w:noProof/>
                <w:webHidden/>
              </w:rPr>
              <w:instrText xml:space="preserve"> PAGEREF _Toc89244493 \h </w:instrText>
            </w:r>
            <w:r w:rsidR="007C397C">
              <w:rPr>
                <w:noProof/>
                <w:webHidden/>
              </w:rPr>
            </w:r>
            <w:r w:rsidR="007C397C">
              <w:rPr>
                <w:noProof/>
                <w:webHidden/>
              </w:rPr>
              <w:fldChar w:fldCharType="separate"/>
            </w:r>
            <w:r w:rsidR="00911D13">
              <w:rPr>
                <w:noProof/>
                <w:webHidden/>
              </w:rPr>
              <w:t>22</w:t>
            </w:r>
            <w:r w:rsidR="007C397C">
              <w:rPr>
                <w:noProof/>
                <w:webHidden/>
              </w:rPr>
              <w:fldChar w:fldCharType="end"/>
            </w:r>
          </w:hyperlink>
        </w:p>
        <w:p w14:paraId="67360430" w14:textId="0319E31F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94" w:history="1">
            <w:r w:rsidR="007C397C" w:rsidRPr="007753AE">
              <w:rPr>
                <w:rStyle w:val="Hyperlink"/>
              </w:rPr>
              <w:t>ReferÊncias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_Toc89244494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23</w:t>
            </w:r>
            <w:r w:rsidR="007C397C">
              <w:rPr>
                <w:webHidden/>
              </w:rPr>
              <w:fldChar w:fldCharType="end"/>
            </w:r>
          </w:hyperlink>
        </w:p>
        <w:p w14:paraId="1E4B94DC" w14:textId="6E61A0F5" w:rsidR="007C397C" w:rsidRDefault="00967B50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244495" w:history="1">
            <w:r w:rsidR="007C397C" w:rsidRPr="007753AE">
              <w:rPr>
                <w:rStyle w:val="Hyperlink"/>
              </w:rPr>
              <w:t>Endereço do Github do Grupo:</w:t>
            </w:r>
            <w:r w:rsidR="007C397C">
              <w:rPr>
                <w:webHidden/>
              </w:rPr>
              <w:tab/>
            </w:r>
            <w:r w:rsidR="007C397C">
              <w:rPr>
                <w:webHidden/>
              </w:rPr>
              <w:fldChar w:fldCharType="begin"/>
            </w:r>
            <w:r w:rsidR="007C397C">
              <w:rPr>
                <w:webHidden/>
              </w:rPr>
              <w:instrText xml:space="preserve"> PAGEREF _Toc89244495 \h </w:instrText>
            </w:r>
            <w:r w:rsidR="007C397C">
              <w:rPr>
                <w:webHidden/>
              </w:rPr>
            </w:r>
            <w:r w:rsidR="007C397C">
              <w:rPr>
                <w:webHidden/>
              </w:rPr>
              <w:fldChar w:fldCharType="separate"/>
            </w:r>
            <w:r w:rsidR="00911D13">
              <w:rPr>
                <w:webHidden/>
              </w:rPr>
              <w:t>24</w:t>
            </w:r>
            <w:r w:rsidR="007C397C">
              <w:rPr>
                <w:webHidden/>
              </w:rPr>
              <w:fldChar w:fldCharType="end"/>
            </w:r>
          </w:hyperlink>
        </w:p>
        <w:p w14:paraId="5791131A" w14:textId="549A7338" w:rsidR="002E04C1" w:rsidRDefault="002E04C1">
          <w:r>
            <w:rPr>
              <w:b/>
              <w:bCs/>
            </w:rPr>
            <w:fldChar w:fldCharType="end"/>
          </w:r>
        </w:p>
      </w:sdtContent>
    </w:sdt>
    <w:p w14:paraId="276E2D78" w14:textId="77777777" w:rsidR="00370E34" w:rsidRPr="00A51BD3" w:rsidRDefault="00370E34" w:rsidP="00192CAB">
      <w:pPr>
        <w:pStyle w:val="Ttulo"/>
        <w:rPr>
          <w:color w:val="000000"/>
        </w:rPr>
      </w:pPr>
      <w:r w:rsidRPr="00266519">
        <w:br w:type="page"/>
      </w:r>
      <w:bookmarkStart w:id="2" w:name="_Toc121491440"/>
      <w:bookmarkStart w:id="3" w:name="_Toc124080445"/>
      <w:bookmarkEnd w:id="1"/>
      <w:bookmarkEnd w:id="0"/>
    </w:p>
    <w:p w14:paraId="115133AD" w14:textId="77777777" w:rsidR="00370E34" w:rsidRPr="00A51BD3" w:rsidRDefault="00370E34" w:rsidP="0080036E">
      <w:pPr>
        <w:pStyle w:val="ResumoeAbstract"/>
        <w:ind w:left="1320" w:hanging="1320"/>
        <w:sectPr w:rsidR="00370E34" w:rsidRPr="00A51BD3" w:rsidSect="000A4248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284" w:footer="709" w:gutter="0"/>
          <w:pgNumType w:fmt="lowerRoman" w:start="2"/>
          <w:cols w:space="708"/>
          <w:docGrid w:linePitch="360"/>
        </w:sectPr>
      </w:pPr>
    </w:p>
    <w:p w14:paraId="7338205A" w14:textId="78D93DB0" w:rsidR="00370E34" w:rsidRDefault="00A51BD3" w:rsidP="0080036E">
      <w:pPr>
        <w:pStyle w:val="FolhadeRostodosCaptulos"/>
      </w:pPr>
      <w:r>
        <w:lastRenderedPageBreak/>
        <w:t>1</w:t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Start w:id="5" w:name="_Toc89244471"/>
      <w:bookmarkEnd w:id="2"/>
      <w:bookmarkEnd w:id="3"/>
      <w:r>
        <w:lastRenderedPageBreak/>
        <w:t>VISÃO DO PROJETO</w:t>
      </w:r>
      <w:bookmarkEnd w:id="4"/>
      <w:bookmarkEnd w:id="5"/>
    </w:p>
    <w:p w14:paraId="284C3C49" w14:textId="7DCC3DC3" w:rsidR="003E6F98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6" w:name="_Toc73427764"/>
      <w:bookmarkStart w:id="7" w:name="_Toc8924447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bookmarkEnd w:id="7"/>
      <w:r w:rsidR="001F502E" w:rsidRPr="00192CAB">
        <w:rPr>
          <w:b/>
        </w:rPr>
        <w:t xml:space="preserve"> </w:t>
      </w:r>
    </w:p>
    <w:p w14:paraId="69EFD02B" w14:textId="3B2E8C10" w:rsidR="009D6D01" w:rsidRDefault="000A4248" w:rsidP="000A4248">
      <w:r>
        <w:tab/>
        <w:t xml:space="preserve">Somos o </w:t>
      </w:r>
      <w:r w:rsidR="00581B8A">
        <w:t>G</w:t>
      </w:r>
      <w:r>
        <w:t xml:space="preserve">rupo </w:t>
      </w:r>
      <w:proofErr w:type="spellStart"/>
      <w:r w:rsidR="00FD5546">
        <w:t>Infosystem</w:t>
      </w:r>
      <w:proofErr w:type="spellEnd"/>
      <w:r>
        <w:t xml:space="preserve"> </w:t>
      </w:r>
      <w:r w:rsidR="00581B8A">
        <w:t xml:space="preserve">composto por </w:t>
      </w:r>
      <w:r w:rsidR="00FD5546">
        <w:t xml:space="preserve">Guilherme Fonseca, Guilherme Almeida, Henri Cauã, Mateus </w:t>
      </w:r>
      <w:proofErr w:type="spellStart"/>
      <w:r w:rsidR="00FD5546">
        <w:t>Araujo</w:t>
      </w:r>
      <w:proofErr w:type="spellEnd"/>
      <w:r w:rsidR="00FD5546">
        <w:t xml:space="preserve">, Mateus Ferreira e Vitoria da Silva. </w:t>
      </w:r>
    </w:p>
    <w:p w14:paraId="7856F272" w14:textId="77777777" w:rsidR="008740A4" w:rsidRDefault="00211532" w:rsidP="000A4248">
      <w:r>
        <w:tab/>
      </w:r>
      <w:r w:rsidR="00BB07A0">
        <w:t xml:space="preserve">O nome da empresa </w:t>
      </w:r>
      <w:r w:rsidR="008740A4">
        <w:t xml:space="preserve">vem da frase “Sistemas Informatizados”, onde podemos dizer que nosso sistema é capaz de processar, armazenar e </w:t>
      </w:r>
      <w:proofErr w:type="spellStart"/>
      <w:r w:rsidR="008740A4">
        <w:t>capiturar</w:t>
      </w:r>
      <w:proofErr w:type="spellEnd"/>
      <w:r w:rsidR="008740A4">
        <w:t xml:space="preserve"> ou transmitir dados utilizando qualquer tecnologia.</w:t>
      </w:r>
    </w:p>
    <w:p w14:paraId="5602A5E8" w14:textId="00BD46EF" w:rsidR="009D6D01" w:rsidRDefault="008740A4" w:rsidP="000A4248">
      <w:r>
        <w:t xml:space="preserve"> </w:t>
      </w:r>
    </w:p>
    <w:p w14:paraId="3C463731" w14:textId="11C2517D" w:rsidR="00BB07A0" w:rsidRPr="000A4248" w:rsidRDefault="00BB07A0" w:rsidP="00BB07A0">
      <w:pPr>
        <w:jc w:val="center"/>
      </w:pPr>
      <w:r>
        <w:rPr>
          <w:noProof/>
        </w:rPr>
        <w:drawing>
          <wp:inline distT="0" distB="0" distL="0" distR="0" wp14:anchorId="7E694ACA" wp14:editId="357065F4">
            <wp:extent cx="1000125" cy="904875"/>
            <wp:effectExtent l="57150" t="19050" r="66675" b="104775"/>
            <wp:docPr id="41" name="Imagem 4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6FB09" w14:textId="1C149C91" w:rsidR="003F4E12" w:rsidRDefault="00084588" w:rsidP="003F4E12">
      <w:pPr>
        <w:pStyle w:val="Ttulo2"/>
        <w:rPr>
          <w:b/>
        </w:rPr>
      </w:pPr>
      <w:bookmarkStart w:id="8" w:name="_Toc73427765"/>
      <w:bookmarkStart w:id="9" w:name="_Toc89244473"/>
      <w:bookmarkStart w:id="10" w:name="_Toc124080447"/>
      <w:r>
        <w:rPr>
          <w:b/>
        </w:rPr>
        <w:t>CONTEXTO</w:t>
      </w:r>
      <w:bookmarkEnd w:id="8"/>
      <w:bookmarkEnd w:id="9"/>
    </w:p>
    <w:p w14:paraId="6B0D0967" w14:textId="3CB99923" w:rsidR="00BB07A0" w:rsidRDefault="00581B8A" w:rsidP="00581B8A">
      <w:pPr>
        <w:rPr>
          <w:rFonts w:cs="Arial"/>
        </w:rPr>
      </w:pPr>
      <w:r>
        <w:rPr>
          <w:rFonts w:cs="Arial"/>
        </w:rPr>
        <w:tab/>
      </w:r>
      <w:r w:rsidR="00BB07A0">
        <w:rPr>
          <w:rFonts w:cs="Arial"/>
        </w:rPr>
        <w:t xml:space="preserve">O mau funcionamento dos totens de autoatendimento em Fast </w:t>
      </w:r>
      <w:proofErr w:type="spellStart"/>
      <w:r w:rsidR="00BB07A0">
        <w:rPr>
          <w:rFonts w:cs="Arial"/>
        </w:rPr>
        <w:t>foods</w:t>
      </w:r>
      <w:proofErr w:type="spellEnd"/>
      <w:r w:rsidR="00BB07A0">
        <w:rPr>
          <w:rFonts w:cs="Arial"/>
        </w:rPr>
        <w:t xml:space="preserve"> pode ocasionar problemas para os estabelecimentos </w:t>
      </w:r>
      <w:r w:rsidR="00866792">
        <w:rPr>
          <w:rFonts w:cs="Arial"/>
        </w:rPr>
        <w:t>sendo eles estão: filas, reclamações e gerar queda de clientes por problemas nos atendimentos do comercio.</w:t>
      </w:r>
    </w:p>
    <w:p w14:paraId="5DC73ABE" w14:textId="0212306C" w:rsidR="00581B8A" w:rsidRPr="0010331D" w:rsidRDefault="00866792" w:rsidP="00581B8A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="00F30F06">
        <w:rPr>
          <w:rFonts w:cs="Arial"/>
        </w:rPr>
        <w:t>A manutenção desses totens deve</w:t>
      </w:r>
      <w:r>
        <w:rPr>
          <w:rFonts w:cs="Arial"/>
        </w:rPr>
        <w:t xml:space="preserve"> ser </w:t>
      </w:r>
      <w:r w:rsidR="00F30F06">
        <w:rPr>
          <w:rFonts w:cs="Arial"/>
        </w:rPr>
        <w:t>constante</w:t>
      </w:r>
      <w:r>
        <w:rPr>
          <w:rFonts w:cs="Arial"/>
        </w:rPr>
        <w:t xml:space="preserve"> e </w:t>
      </w:r>
      <w:r w:rsidR="00F30F06">
        <w:rPr>
          <w:rFonts w:cs="Arial"/>
        </w:rPr>
        <w:t xml:space="preserve">quanto mais complexa a função do dele, maiores devem ser seus cuidados e gerenciamento, dado que na maioria deles precisam estar </w:t>
      </w:r>
      <w:proofErr w:type="spellStart"/>
      <w:r w:rsidR="00F30F06">
        <w:rPr>
          <w:rFonts w:cs="Arial"/>
        </w:rPr>
        <w:t>operantespor</w:t>
      </w:r>
      <w:proofErr w:type="spellEnd"/>
      <w:r w:rsidR="00F30F06">
        <w:rPr>
          <w:rFonts w:cs="Arial"/>
        </w:rPr>
        <w:t xml:space="preserve"> muito tempo.</w:t>
      </w:r>
    </w:p>
    <w:p w14:paraId="19E27546" w14:textId="49D2AB4D" w:rsidR="003F4E12" w:rsidRDefault="00084588" w:rsidP="003F4E12">
      <w:pPr>
        <w:pStyle w:val="Ttulo2"/>
        <w:rPr>
          <w:b/>
        </w:rPr>
      </w:pPr>
      <w:bookmarkStart w:id="11" w:name="_Toc73427766"/>
      <w:bookmarkStart w:id="12" w:name="_Toc89244474"/>
      <w:r w:rsidRPr="00084588">
        <w:rPr>
          <w:b/>
        </w:rPr>
        <w:t>Problema / justificativa do projeto</w:t>
      </w:r>
      <w:bookmarkEnd w:id="11"/>
      <w:bookmarkEnd w:id="12"/>
    </w:p>
    <w:p w14:paraId="5359750F" w14:textId="77F07CA4" w:rsidR="005D1E39" w:rsidRDefault="00F30F06" w:rsidP="005D1E39">
      <w:pPr>
        <w:ind w:firstLine="420"/>
        <w:rPr>
          <w:rFonts w:cs="Arial"/>
        </w:rPr>
      </w:pPr>
      <w:r>
        <w:rPr>
          <w:rFonts w:cs="Arial"/>
        </w:rPr>
        <w:tab/>
        <w:t xml:space="preserve">Normalmente os computadores </w:t>
      </w:r>
      <w:r w:rsidR="005D1E39">
        <w:rPr>
          <w:rFonts w:cs="Arial"/>
        </w:rPr>
        <w:t>tendem a</w:t>
      </w:r>
      <w:r>
        <w:rPr>
          <w:rFonts w:cs="Arial"/>
        </w:rPr>
        <w:t xml:space="preserve"> ter problemas </w:t>
      </w:r>
      <w:r w:rsidR="005D1E39">
        <w:rPr>
          <w:rFonts w:cs="Arial"/>
        </w:rPr>
        <w:t>quando estão ligados por uma alta quantidade de tempo gerando travamentos e mau funcionamento em programas e navegadores e isso não é diferente nos totens de autoatendimento que possuem</w:t>
      </w:r>
      <w:r w:rsidR="008740A4">
        <w:rPr>
          <w:rFonts w:cs="Arial"/>
        </w:rPr>
        <w:t>, em sua maioria, a</w:t>
      </w:r>
      <w:r w:rsidR="005D1E39">
        <w:rPr>
          <w:rFonts w:cs="Arial"/>
        </w:rPr>
        <w:t xml:space="preserve"> mesma tecnologia de um computador comum</w:t>
      </w:r>
      <w:r w:rsidR="008740A4">
        <w:rPr>
          <w:rFonts w:cs="Arial"/>
        </w:rPr>
        <w:t xml:space="preserve">, ou seja, eles também têm </w:t>
      </w:r>
      <w:proofErr w:type="spellStart"/>
      <w:r w:rsidR="008740A4">
        <w:rPr>
          <w:rFonts w:cs="Arial"/>
        </w:rPr>
        <w:t>esss</w:t>
      </w:r>
      <w:proofErr w:type="spellEnd"/>
      <w:r w:rsidR="008740A4">
        <w:rPr>
          <w:rFonts w:cs="Arial"/>
        </w:rPr>
        <w:t xml:space="preserve"> problemas caso fiquem muito tempo ativos.</w:t>
      </w:r>
    </w:p>
    <w:p w14:paraId="74FCC51A" w14:textId="71C8FDE7" w:rsidR="003F4E12" w:rsidRDefault="00CE6EFB" w:rsidP="003F4E12">
      <w:pPr>
        <w:pStyle w:val="Ttulo2"/>
        <w:rPr>
          <w:b/>
        </w:rPr>
      </w:pPr>
      <w:bookmarkStart w:id="13" w:name="_Toc73427767"/>
      <w:bookmarkStart w:id="14" w:name="_Toc89244475"/>
      <w:r w:rsidRPr="00192CAB">
        <w:rPr>
          <w:b/>
        </w:rPr>
        <w:lastRenderedPageBreak/>
        <w:t>objetivo da solução</w:t>
      </w:r>
      <w:bookmarkEnd w:id="13"/>
      <w:bookmarkEnd w:id="14"/>
    </w:p>
    <w:p w14:paraId="3E7DDB66" w14:textId="76D7854B" w:rsidR="0010331D" w:rsidRDefault="003E52D0" w:rsidP="0010331D">
      <w:pPr>
        <w:tabs>
          <w:tab w:val="left" w:pos="426"/>
        </w:tabs>
        <w:ind w:firstLine="426"/>
        <w:rPr>
          <w:rFonts w:cs="Arial"/>
        </w:rPr>
      </w:pPr>
      <w:r>
        <w:rPr>
          <w:rFonts w:cs="Arial"/>
        </w:rPr>
        <w:t xml:space="preserve">O objetivo de nosso projeto é fazer o monitoramento de níveis de </w:t>
      </w:r>
      <w:proofErr w:type="spellStart"/>
      <w:r>
        <w:rPr>
          <w:rFonts w:cs="Arial"/>
        </w:rPr>
        <w:t>cpu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memoria</w:t>
      </w:r>
      <w:proofErr w:type="spellEnd"/>
      <w:r>
        <w:rPr>
          <w:rFonts w:cs="Arial"/>
        </w:rPr>
        <w:t xml:space="preserve"> e disco dos totens de autoatendimento e disponibilizar </w:t>
      </w:r>
      <w:r w:rsidR="001A6D31">
        <w:rPr>
          <w:rFonts w:cs="Arial"/>
        </w:rPr>
        <w:t>uma caixa de ferramentas em nossa dashboard para o funcionário de suporte técnico ter a facilidade de reiniciar o computador, limpar o cache, encerrar processos não utilizados e gerar um Log de atividades para possíveis manutenções futuras.</w:t>
      </w:r>
    </w:p>
    <w:p w14:paraId="4A236842" w14:textId="47998C55" w:rsidR="001A6D31" w:rsidRDefault="001A6D31" w:rsidP="0010331D">
      <w:pPr>
        <w:tabs>
          <w:tab w:val="left" w:pos="426"/>
        </w:tabs>
        <w:ind w:firstLine="426"/>
        <w:rPr>
          <w:rFonts w:cs="Arial"/>
        </w:rPr>
      </w:pPr>
      <w:proofErr w:type="spellStart"/>
      <w:r>
        <w:rPr>
          <w:rFonts w:cs="Arial"/>
        </w:rPr>
        <w:t>Nos</w:t>
      </w:r>
      <w:proofErr w:type="spellEnd"/>
      <w:r>
        <w:rPr>
          <w:rFonts w:cs="Arial"/>
        </w:rPr>
        <w:t xml:space="preserve"> desenvolvemos essa</w:t>
      </w:r>
      <w:r w:rsidR="00462FA4">
        <w:rPr>
          <w:rFonts w:cs="Arial"/>
        </w:rPr>
        <w:t>s</w:t>
      </w:r>
      <w:r>
        <w:rPr>
          <w:rFonts w:cs="Arial"/>
        </w:rPr>
        <w:t xml:space="preserve"> funcionalidades para serem feitas a </w:t>
      </w:r>
      <w:r w:rsidR="00462FA4">
        <w:rPr>
          <w:rFonts w:cs="Arial"/>
        </w:rPr>
        <w:t>distância</w:t>
      </w:r>
      <w:r>
        <w:rPr>
          <w:rFonts w:cs="Arial"/>
        </w:rPr>
        <w:t xml:space="preserve"> sem o funcionário de suporte ir </w:t>
      </w:r>
      <w:proofErr w:type="spellStart"/>
      <w:proofErr w:type="gramStart"/>
      <w:r>
        <w:rPr>
          <w:rFonts w:cs="Arial"/>
        </w:rPr>
        <w:t>ate</w:t>
      </w:r>
      <w:proofErr w:type="spellEnd"/>
      <w:proofErr w:type="gramEnd"/>
      <w:r>
        <w:rPr>
          <w:rFonts w:cs="Arial"/>
        </w:rPr>
        <w:t xml:space="preserve"> o local do totem. </w:t>
      </w:r>
    </w:p>
    <w:p w14:paraId="1CD1137B" w14:textId="5D5B3BCC" w:rsidR="003F4E12" w:rsidRDefault="00CE6EFB" w:rsidP="003F4E12">
      <w:pPr>
        <w:pStyle w:val="Ttulo2"/>
        <w:rPr>
          <w:b/>
        </w:rPr>
      </w:pPr>
      <w:bookmarkStart w:id="15" w:name="_Toc73427768"/>
      <w:bookmarkStart w:id="16" w:name="_Toc89244476"/>
      <w:r w:rsidRPr="00192CAB">
        <w:rPr>
          <w:b/>
        </w:rPr>
        <w:t>diagrama da solução</w:t>
      </w:r>
      <w:bookmarkEnd w:id="15"/>
      <w:bookmarkEnd w:id="16"/>
    </w:p>
    <w:p w14:paraId="1011E25F" w14:textId="4356503A" w:rsidR="003226FD" w:rsidRPr="003226FD" w:rsidRDefault="00850426" w:rsidP="003226FD">
      <w:r w:rsidRPr="00850426">
        <w:rPr>
          <w:noProof/>
        </w:rPr>
        <w:drawing>
          <wp:inline distT="0" distB="0" distL="0" distR="0" wp14:anchorId="61509CD1" wp14:editId="3332B598">
            <wp:extent cx="6053177" cy="3390900"/>
            <wp:effectExtent l="57150" t="19050" r="62230" b="9525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607" cy="339394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496DD" w14:textId="77777777" w:rsidR="00BD100C" w:rsidRPr="00BD100C" w:rsidRDefault="00BD100C" w:rsidP="00BD100C"/>
    <w:p w14:paraId="721EBDA8" w14:textId="40019FD4" w:rsidR="00581B8A" w:rsidRDefault="00581B8A" w:rsidP="00581B8A"/>
    <w:bookmarkEnd w:id="10"/>
    <w:p w14:paraId="577BABE6" w14:textId="77777777" w:rsidR="003226FD" w:rsidRDefault="003226FD" w:rsidP="00A4698C">
      <w:pPr>
        <w:pStyle w:val="FolhadeRostodosCaptulos"/>
      </w:pPr>
    </w:p>
    <w:p w14:paraId="2867CA91" w14:textId="6AF0A640" w:rsidR="00370E34" w:rsidRPr="00203887" w:rsidRDefault="00BB1C7D" w:rsidP="00A4698C">
      <w:pPr>
        <w:pStyle w:val="FolhadeRostodosCaptulos"/>
      </w:pPr>
      <w:r>
        <w:tab/>
      </w:r>
      <w:r w:rsidR="00462FA4">
        <w:t>2 PLANEJAMENTO</w:t>
      </w:r>
      <w:r w:rsidR="00124F5F">
        <w:t xml:space="preserve"> DO PROJETO</w:t>
      </w:r>
    </w:p>
    <w:p w14:paraId="30D2D6E5" w14:textId="77777777" w:rsidR="00370E34" w:rsidRDefault="00124F5F" w:rsidP="00F241C8">
      <w:pPr>
        <w:pStyle w:val="Ttulo1"/>
        <w:numPr>
          <w:ilvl w:val="0"/>
          <w:numId w:val="13"/>
        </w:numPr>
      </w:pPr>
      <w:bookmarkStart w:id="17" w:name="_Toc73427769"/>
      <w:bookmarkStart w:id="18" w:name="_Toc89244477"/>
      <w:r>
        <w:lastRenderedPageBreak/>
        <w:t>PLANEJAMENTO DO PROJETO</w:t>
      </w:r>
      <w:bookmarkEnd w:id="17"/>
      <w:bookmarkEnd w:id="18"/>
    </w:p>
    <w:p w14:paraId="238AEE34" w14:textId="48B7DD99" w:rsidR="00370E34" w:rsidRDefault="00124F5F" w:rsidP="00124F5F">
      <w:pPr>
        <w:pStyle w:val="Ttulo2"/>
        <w:rPr>
          <w:b/>
        </w:rPr>
      </w:pPr>
      <w:bookmarkStart w:id="19" w:name="_Toc73427770"/>
      <w:bookmarkStart w:id="20" w:name="_Toc89244478"/>
      <w:r w:rsidRPr="00192CAB">
        <w:rPr>
          <w:b/>
        </w:rPr>
        <w:t>Definição da Equipe do projeto</w:t>
      </w:r>
      <w:bookmarkEnd w:id="19"/>
      <w:bookmarkEnd w:id="20"/>
      <w:r w:rsidR="00A10A2D" w:rsidRPr="00192CAB">
        <w:rPr>
          <w:b/>
        </w:rPr>
        <w:t xml:space="preserve"> </w:t>
      </w:r>
    </w:p>
    <w:p w14:paraId="50BD02C9" w14:textId="1C9EAB7D" w:rsidR="00250375" w:rsidRPr="00250375" w:rsidRDefault="00250375" w:rsidP="00250375">
      <w:r>
        <w:tab/>
        <w:t xml:space="preserve">Nossa equipe é composta por </w:t>
      </w:r>
      <w:r w:rsidR="00462FA4">
        <w:t>seis</w:t>
      </w:r>
      <w:r>
        <w:t xml:space="preserve"> integrantes sendo eles um </w:t>
      </w:r>
    </w:p>
    <w:p w14:paraId="13798722" w14:textId="77777777" w:rsidR="00250375" w:rsidRDefault="00250375" w:rsidP="00124F5F">
      <w:pPr>
        <w:rPr>
          <w:color w:val="FF0000"/>
        </w:rPr>
      </w:pPr>
    </w:p>
    <w:p w14:paraId="1660D1EC" w14:textId="71C43B9E" w:rsidR="00DD3F1A" w:rsidRDefault="00D11C14" w:rsidP="00124F5F">
      <w:r w:rsidRPr="00250375">
        <w:t>Time de desenvolvimento:</w:t>
      </w:r>
    </w:p>
    <w:p w14:paraId="1030091F" w14:textId="77777777" w:rsidR="000F60F1" w:rsidRPr="00250375" w:rsidRDefault="000F60F1" w:rsidP="00124F5F"/>
    <w:p w14:paraId="080C260E" w14:textId="22CAB319" w:rsidR="00D11C14" w:rsidRPr="00486C62" w:rsidRDefault="00D11C14" w:rsidP="00124F5F">
      <w:pPr>
        <w:rPr>
          <w:rFonts w:cs="Arial"/>
          <w:lang w:val="en-US"/>
        </w:rPr>
      </w:pPr>
      <w:r w:rsidRPr="00486C62">
        <w:rPr>
          <w:rFonts w:cs="Arial"/>
          <w:lang w:val="en-US"/>
        </w:rPr>
        <w:t>Guilherme</w:t>
      </w:r>
      <w:r w:rsidR="00462FA4">
        <w:rPr>
          <w:rFonts w:cs="Arial"/>
          <w:lang w:val="en-US"/>
        </w:rPr>
        <w:t xml:space="preserve"> </w:t>
      </w:r>
      <w:r w:rsidR="0008164B">
        <w:rPr>
          <w:rFonts w:cs="Arial"/>
          <w:lang w:val="en-US"/>
        </w:rPr>
        <w:t xml:space="preserve">da Silva </w:t>
      </w:r>
      <w:r w:rsidR="00462FA4">
        <w:rPr>
          <w:rFonts w:cs="Arial"/>
          <w:lang w:val="en-US"/>
        </w:rPr>
        <w:t>Fonseca</w:t>
      </w:r>
      <w:r w:rsidRPr="00486C62">
        <w:rPr>
          <w:rFonts w:cs="Arial"/>
          <w:lang w:val="en-US"/>
        </w:rPr>
        <w:t>:</w:t>
      </w:r>
      <w:r w:rsidR="001336D5" w:rsidRPr="00486C62">
        <w:rPr>
          <w:rFonts w:cs="Arial"/>
          <w:lang w:val="en-US"/>
        </w:rPr>
        <w:t xml:space="preserve"> </w:t>
      </w:r>
      <w:proofErr w:type="spellStart"/>
      <w:r w:rsidR="0008164B">
        <w:rPr>
          <w:rFonts w:cs="Arial"/>
          <w:lang w:val="en-US"/>
        </w:rPr>
        <w:t>Analista</w:t>
      </w:r>
      <w:proofErr w:type="spellEnd"/>
    </w:p>
    <w:p w14:paraId="1B94F0CC" w14:textId="47480686" w:rsidR="00D11C14" w:rsidRPr="00486C62" w:rsidRDefault="00462FA4" w:rsidP="00124F5F">
      <w:pPr>
        <w:rPr>
          <w:rFonts w:cs="Arial"/>
          <w:lang w:val="en-US"/>
        </w:rPr>
      </w:pPr>
      <w:r>
        <w:rPr>
          <w:rFonts w:cs="Arial"/>
          <w:lang w:val="en-US"/>
        </w:rPr>
        <w:t>Guilherme Almeida</w:t>
      </w:r>
      <w:r w:rsidR="00D11C14" w:rsidRPr="00486C62">
        <w:rPr>
          <w:rFonts w:cs="Arial"/>
          <w:lang w:val="en-US"/>
        </w:rPr>
        <w:t>:</w:t>
      </w:r>
      <w:r w:rsidR="00264904" w:rsidRPr="00486C62">
        <w:rPr>
          <w:rFonts w:cs="Arial"/>
          <w:lang w:val="en-US"/>
        </w:rPr>
        <w:t xml:space="preserve"> </w:t>
      </w:r>
      <w:r w:rsidR="00EB1FCC">
        <w:rPr>
          <w:rFonts w:cs="Arial"/>
          <w:lang w:val="en-US"/>
        </w:rPr>
        <w:t>Dev. Back End</w:t>
      </w:r>
    </w:p>
    <w:p w14:paraId="09E2F69D" w14:textId="58848724" w:rsidR="00370E34" w:rsidRDefault="00462FA4" w:rsidP="00264904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Henri </w:t>
      </w:r>
      <w:proofErr w:type="spellStart"/>
      <w:r>
        <w:rPr>
          <w:rFonts w:cs="Arial"/>
          <w:lang w:val="en-US"/>
        </w:rPr>
        <w:t>Cau</w:t>
      </w:r>
      <w:r w:rsidR="00070B1C">
        <w:rPr>
          <w:rFonts w:cs="Arial"/>
          <w:lang w:val="en-US"/>
        </w:rPr>
        <w:t>ã</w:t>
      </w:r>
      <w:proofErr w:type="spellEnd"/>
      <w:r>
        <w:rPr>
          <w:rFonts w:cs="Arial"/>
          <w:lang w:val="en-US"/>
        </w:rPr>
        <w:t xml:space="preserve">: </w:t>
      </w:r>
      <w:proofErr w:type="spellStart"/>
      <w:r w:rsidR="0008164B">
        <w:rPr>
          <w:rFonts w:cs="Arial"/>
          <w:lang w:val="en-US"/>
        </w:rPr>
        <w:t>Analista</w:t>
      </w:r>
      <w:proofErr w:type="spellEnd"/>
    </w:p>
    <w:p w14:paraId="35A15184" w14:textId="56E5D19F" w:rsidR="00462FA4" w:rsidRDefault="00462FA4" w:rsidP="00264904">
      <w:pPr>
        <w:rPr>
          <w:rFonts w:cs="Arial"/>
          <w:lang w:val="en-US"/>
        </w:rPr>
      </w:pPr>
      <w:r>
        <w:rPr>
          <w:rFonts w:cs="Arial"/>
          <w:lang w:val="en-US"/>
        </w:rPr>
        <w:t>Mateus Araujo:</w:t>
      </w:r>
      <w:r w:rsidR="00070B1C">
        <w:rPr>
          <w:rFonts w:cs="Arial"/>
          <w:lang w:val="en-US"/>
        </w:rPr>
        <w:t xml:space="preserve"> Dev. Full Stack</w:t>
      </w:r>
    </w:p>
    <w:p w14:paraId="04975B50" w14:textId="6DDB97D7" w:rsidR="00462FA4" w:rsidRDefault="00462FA4" w:rsidP="00264904">
      <w:pPr>
        <w:rPr>
          <w:rFonts w:cs="Arial"/>
          <w:lang w:val="en-US"/>
        </w:rPr>
      </w:pPr>
      <w:r>
        <w:rPr>
          <w:rFonts w:cs="Arial"/>
          <w:lang w:val="en-US"/>
        </w:rPr>
        <w:t>Mateus Ferreira:</w:t>
      </w:r>
      <w:r w:rsidR="00EB1FCC">
        <w:rPr>
          <w:rFonts w:cs="Arial"/>
          <w:lang w:val="en-US"/>
        </w:rPr>
        <w:t xml:space="preserve"> </w:t>
      </w:r>
      <w:r w:rsidR="0008164B">
        <w:rPr>
          <w:rFonts w:cs="Arial"/>
          <w:lang w:val="en-US"/>
        </w:rPr>
        <w:t xml:space="preserve">Dev. Full </w:t>
      </w:r>
      <w:proofErr w:type="spellStart"/>
      <w:r w:rsidR="0008164B">
        <w:rPr>
          <w:rFonts w:cs="Arial"/>
          <w:lang w:val="en-US"/>
        </w:rPr>
        <w:t>Steck</w:t>
      </w:r>
      <w:proofErr w:type="spellEnd"/>
    </w:p>
    <w:p w14:paraId="2B09F336" w14:textId="67D2B060" w:rsidR="00462FA4" w:rsidRPr="003226FD" w:rsidRDefault="0008164B" w:rsidP="00264904">
      <w:pPr>
        <w:rPr>
          <w:rFonts w:cs="Arial"/>
          <w:lang w:val="en-US"/>
        </w:rPr>
      </w:pPr>
      <w:r w:rsidRPr="0008164B">
        <w:rPr>
          <w:rFonts w:cs="Arial"/>
          <w:lang w:val="en-US"/>
        </w:rPr>
        <w:t xml:space="preserve">Vitória da Silva </w:t>
      </w:r>
      <w:proofErr w:type="spellStart"/>
      <w:r w:rsidRPr="0008164B">
        <w:rPr>
          <w:rFonts w:cs="Arial"/>
          <w:lang w:val="en-US"/>
        </w:rPr>
        <w:t>Eleutério</w:t>
      </w:r>
      <w:proofErr w:type="spellEnd"/>
      <w:r w:rsidRPr="0008164B">
        <w:rPr>
          <w:rFonts w:cs="Arial"/>
          <w:lang w:val="en-US"/>
        </w:rPr>
        <w:t xml:space="preserve"> Pinto</w:t>
      </w:r>
      <w:r w:rsidR="00462FA4">
        <w:rPr>
          <w:rFonts w:cs="Arial"/>
          <w:lang w:val="en-US"/>
        </w:rPr>
        <w:t>:</w:t>
      </w:r>
      <w:r w:rsidR="00070B1C">
        <w:rPr>
          <w:rFonts w:cs="Arial"/>
          <w:lang w:val="en-US"/>
        </w:rPr>
        <w:t xml:space="preserve"> Dev. Full Stack</w:t>
      </w:r>
      <w:r>
        <w:rPr>
          <w:rFonts w:cs="Arial"/>
          <w:lang w:val="en-US"/>
        </w:rPr>
        <w:t>/ Tech lead</w:t>
      </w:r>
    </w:p>
    <w:p w14:paraId="59FB0CFE" w14:textId="77777777" w:rsidR="004E60B7" w:rsidRPr="003226FD" w:rsidRDefault="004E60B7" w:rsidP="00211532">
      <w:pPr>
        <w:pStyle w:val="PargrafodaLista"/>
        <w:rPr>
          <w:rFonts w:ascii="Arial" w:hAnsi="Arial" w:cs="Arial"/>
          <w:sz w:val="24"/>
          <w:szCs w:val="24"/>
          <w:lang w:val="pt-BR"/>
        </w:rPr>
      </w:pPr>
    </w:p>
    <w:p w14:paraId="631BA6BF" w14:textId="02B69E9A" w:rsidR="00EB4A20" w:rsidRDefault="00EB4A20" w:rsidP="00EB4A20">
      <w:pPr>
        <w:pStyle w:val="Ttulo2"/>
        <w:rPr>
          <w:b/>
        </w:rPr>
      </w:pPr>
      <w:bookmarkStart w:id="21" w:name="_Toc73427771"/>
      <w:bookmarkStart w:id="22" w:name="_Toc89244479"/>
      <w:r w:rsidRPr="00192CAB">
        <w:rPr>
          <w:b/>
        </w:rPr>
        <w:t>PROCESSO E FERRAMENTA DE GESTÃO DE PROJETOS</w:t>
      </w:r>
      <w:bookmarkEnd w:id="21"/>
      <w:bookmarkEnd w:id="22"/>
      <w:r w:rsidRPr="00192CAB">
        <w:rPr>
          <w:b/>
        </w:rPr>
        <w:t xml:space="preserve"> </w:t>
      </w:r>
    </w:p>
    <w:p w14:paraId="32EF18D1" w14:textId="466DD72D" w:rsidR="0010331D" w:rsidRDefault="00842CEF" w:rsidP="0010331D">
      <w:r>
        <w:tab/>
        <w:t xml:space="preserve">Usamos uma ferramenta de gestão digital chamada </w:t>
      </w:r>
      <w:r w:rsidR="000F7831">
        <w:t>Planner</w:t>
      </w:r>
      <w:r>
        <w:t xml:space="preserve"> onde fizemos a separação das tarefas se baseando por sprints e por processos essenciais, importantes e desejáveis, isso nos ajudou a ter controle total sobre o que necessitava ser desenvolvido e os responsáveis por cada atividade.</w:t>
      </w:r>
    </w:p>
    <w:p w14:paraId="32475D70" w14:textId="15528CCC" w:rsidR="00842CEF" w:rsidRDefault="00842CEF" w:rsidP="0010331D">
      <w:r>
        <w:tab/>
        <w:t>Em nossas reuniões fizemos atas para documentar decisões de mudanças e novas implementações no projeto.</w:t>
      </w:r>
    </w:p>
    <w:p w14:paraId="1AF033A5" w14:textId="3DCE1A60" w:rsidR="004E60B7" w:rsidRDefault="004E60B7" w:rsidP="0010331D"/>
    <w:p w14:paraId="000D7823" w14:textId="3A3252A2" w:rsidR="004E60B7" w:rsidRDefault="004E60B7" w:rsidP="0010331D"/>
    <w:p w14:paraId="30675F11" w14:textId="7C247227" w:rsidR="00842CEF" w:rsidRPr="0010331D" w:rsidRDefault="000F7831" w:rsidP="0010331D">
      <w:r w:rsidRPr="000F7831">
        <w:rPr>
          <w:noProof/>
        </w:rPr>
        <w:lastRenderedPageBreak/>
        <w:drawing>
          <wp:inline distT="0" distB="0" distL="0" distR="0" wp14:anchorId="1D3C2B5F" wp14:editId="3B6D4BCE">
            <wp:extent cx="5760720" cy="4027170"/>
            <wp:effectExtent l="57150" t="19050" r="49530" b="8763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1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799F5" w14:textId="2E305651" w:rsidR="00EB4A20" w:rsidRDefault="002D45C8" w:rsidP="002D45C8">
      <w:pPr>
        <w:pStyle w:val="Ttulo2"/>
        <w:rPr>
          <w:b/>
        </w:rPr>
      </w:pPr>
      <w:bookmarkStart w:id="23" w:name="_Toc73427772"/>
      <w:bookmarkStart w:id="24" w:name="_Toc89244480"/>
      <w:r w:rsidRPr="00192CAB">
        <w:rPr>
          <w:b/>
        </w:rPr>
        <w:t>Gestão dos Riscos do Projeto</w:t>
      </w:r>
      <w:bookmarkEnd w:id="23"/>
      <w:bookmarkEnd w:id="24"/>
      <w:r w:rsidR="00EB4A20" w:rsidRPr="00192CAB">
        <w:rPr>
          <w:b/>
        </w:rPr>
        <w:t xml:space="preserve"> </w:t>
      </w:r>
    </w:p>
    <w:p w14:paraId="67F5BD44" w14:textId="39C40FAE" w:rsidR="00484DCB" w:rsidRDefault="00484DCB" w:rsidP="00484DCB">
      <w:r>
        <w:tab/>
        <w:t>No desenvolvimento do projeto, tomamos alguns riscos como a per</w:t>
      </w:r>
      <w:r w:rsidR="00AF052A">
        <w:t>c</w:t>
      </w:r>
      <w:r>
        <w:t>a de um integrante do grupo e o problema de infraestrutura pelo fato de estarmos trabalhando remotamente.</w:t>
      </w:r>
    </w:p>
    <w:p w14:paraId="2EEF2CD0" w14:textId="7D84BFF6" w:rsidR="00484DCB" w:rsidRDefault="00484DCB" w:rsidP="00484DCB">
      <w:r>
        <w:tab/>
        <w:t xml:space="preserve">Em questão do risco de perder um integrante do grupo </w:t>
      </w:r>
      <w:proofErr w:type="spellStart"/>
      <w:r>
        <w:t>nos</w:t>
      </w:r>
      <w:proofErr w:type="spellEnd"/>
      <w:r>
        <w:t xml:space="preserve"> decidimos </w:t>
      </w:r>
      <w:r w:rsidR="00AF052A">
        <w:t>tentar ao máximo evitar para que possamos desenvolver perfeitamente nosso projeto.</w:t>
      </w:r>
    </w:p>
    <w:p w14:paraId="68C53627" w14:textId="225117E4" w:rsidR="00AF052A" w:rsidRDefault="00AF052A" w:rsidP="00484DCB">
      <w:r>
        <w:tab/>
        <w:t xml:space="preserve">No problema de </w:t>
      </w:r>
      <w:proofErr w:type="spellStart"/>
      <w:r>
        <w:t>infraestrurura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decidimos mitigar e usar o máximo de recursos possíveis.</w:t>
      </w:r>
    </w:p>
    <w:p w14:paraId="1F7A14B0" w14:textId="7DA3C317" w:rsidR="00370E34" w:rsidRPr="004E60B7" w:rsidRDefault="00484DCB" w:rsidP="00EB4A20">
      <w:pPr>
        <w:rPr>
          <w:color w:val="FF0000"/>
        </w:rPr>
      </w:pPr>
      <w:r>
        <w:t xml:space="preserve"> </w:t>
      </w:r>
    </w:p>
    <w:p w14:paraId="29785EC2" w14:textId="1DD59543" w:rsidR="00EB4A20" w:rsidRDefault="005D1AEE" w:rsidP="00EB4A20">
      <w:pPr>
        <w:pStyle w:val="Ttulo2"/>
        <w:rPr>
          <w:b/>
        </w:rPr>
      </w:pPr>
      <w:bookmarkStart w:id="25" w:name="_Toc73427773"/>
      <w:bookmarkStart w:id="26" w:name="_Toc8924448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25"/>
      <w:bookmarkEnd w:id="26"/>
      <w:r w:rsidR="00EB4A20" w:rsidRPr="00192CAB">
        <w:rPr>
          <w:b/>
        </w:rPr>
        <w:t xml:space="preserve"> </w:t>
      </w:r>
    </w:p>
    <w:p w14:paraId="25CBF4D9" w14:textId="1C7CE394" w:rsidR="00387F94" w:rsidRDefault="00387F94" w:rsidP="00387F94"/>
    <w:p w14:paraId="7E3367D3" w14:textId="77777777" w:rsidR="00387F94" w:rsidRPr="00387F94" w:rsidRDefault="00387F94" w:rsidP="00387F94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5"/>
        <w:gridCol w:w="2212"/>
        <w:gridCol w:w="1437"/>
        <w:gridCol w:w="1581"/>
        <w:gridCol w:w="1437"/>
      </w:tblGrid>
      <w:tr w:rsidR="00387F94" w:rsidRPr="00387F94" w14:paraId="5A71F572" w14:textId="77777777" w:rsidTr="00387F94">
        <w:trPr>
          <w:trHeight w:val="5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vAlign w:val="center"/>
            <w:hideMark/>
          </w:tcPr>
          <w:p w14:paraId="01545975" w14:textId="77777777" w:rsidR="00387F94" w:rsidRPr="00387F94" w:rsidRDefault="00967B50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b/>
                <w:bCs/>
                <w:u w:val="single"/>
                <w:lang w:eastAsia="pt-BR"/>
              </w:rPr>
            </w:pPr>
            <w:hyperlink r:id="rId15" w:anchor="Dados!A1" w:history="1">
              <w:r w:rsidR="00387F94" w:rsidRPr="00387F94">
                <w:rPr>
                  <w:rFonts w:ascii="Courier New" w:hAnsi="Courier New" w:cs="Courier New"/>
                  <w:b/>
                  <w:bCs/>
                  <w:u w:val="single"/>
                  <w:lang w:eastAsia="pt-BR"/>
                </w:rPr>
                <w:t>Artefato de Referência (XX#R)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vAlign w:val="center"/>
            <w:hideMark/>
          </w:tcPr>
          <w:p w14:paraId="1BF885B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b/>
                <w:bCs/>
                <w:lang w:eastAsia="pt-BR"/>
              </w:rPr>
            </w:pPr>
            <w:r w:rsidRPr="00387F94">
              <w:rPr>
                <w:rFonts w:ascii="Courier New" w:hAnsi="Courier New" w:cs="Courier New"/>
                <w:b/>
                <w:bCs/>
                <w:lang w:eastAsia="pt-BR"/>
              </w:rPr>
              <w:t>Descrição do Requisito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82F924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b/>
                <w:bCs/>
                <w:lang w:eastAsia="pt-BR"/>
              </w:rPr>
            </w:pPr>
            <w:r w:rsidRPr="00387F94">
              <w:rPr>
                <w:rFonts w:ascii="Courier New" w:hAnsi="Courier New" w:cs="Courier New"/>
                <w:b/>
                <w:bCs/>
                <w:lang w:eastAsia="pt-BR"/>
              </w:rPr>
              <w:t>Essencial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40AB0DA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b/>
                <w:bCs/>
                <w:lang w:eastAsia="pt-BR"/>
              </w:rPr>
            </w:pPr>
            <w:r w:rsidRPr="00387F94">
              <w:rPr>
                <w:rFonts w:ascii="Courier New" w:hAnsi="Courier New" w:cs="Courier New"/>
                <w:b/>
                <w:bCs/>
                <w:lang w:eastAsia="pt-BR"/>
              </w:rPr>
              <w:t>Importante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92F663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b/>
                <w:bCs/>
                <w:lang w:eastAsia="pt-BR"/>
              </w:rPr>
            </w:pPr>
            <w:proofErr w:type="spellStart"/>
            <w:r w:rsidRPr="00387F94">
              <w:rPr>
                <w:rFonts w:ascii="Courier New" w:hAnsi="Courier New" w:cs="Courier New"/>
                <w:b/>
                <w:bCs/>
                <w:lang w:eastAsia="pt-BR"/>
              </w:rPr>
              <w:t>Desejavél</w:t>
            </w:r>
            <w:proofErr w:type="spellEnd"/>
          </w:p>
        </w:tc>
      </w:tr>
      <w:tr w:rsidR="00387F94" w:rsidRPr="00387F94" w14:paraId="2F5045C1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0E1F49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US#1 &lt;Monitoramento&gt;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577177C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A aplicação deverá monitorar o hardware das máquinas e mostrar as informações em uma DASHBOARD (SITE).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70D2A9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F26E0A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184662A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23583C26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590D78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US#1.1 &lt;Coleta de Dados&gt;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10AA1F4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Ter uma API que faça o registro dos dados de uso do processador, memória RAM e disco.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97EC59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F6E8FF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F96B2D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04834B29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0B08475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US#1.2 &lt;Armazenamento de Dados&gt;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57A482C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Ter uma funcionalidade de armazenamento dos dados coletados pela API em um Banco de Dados em 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núvem</w:t>
            </w:r>
            <w:proofErr w:type="spellEnd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 (Azure)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D3B024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BD28D9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178FD8F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4AC2AE09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BE705B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US#1.3 &lt;Visualização&gt;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28D207B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Ter uma tela no site dedicada à apresentação dos dados coletados das máquinas.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1C7E6B4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8E5F89A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97F112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5AF35A34" w14:textId="77777777" w:rsidTr="00387F94">
        <w:trPr>
          <w:trHeight w:val="1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5C1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7FF5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BC6E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9A5D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005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740B9344" w14:textId="77777777" w:rsidTr="00387F94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4D8711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US#2 &lt;Comunicação&gt;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3E77E81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Criar uma forma de comunicação com o usuário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190F4E3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7B384C9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9E07C4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08141C28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B1D86B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US#2.1 &lt;Métricas&gt;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36C72EB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Será definido métricas para a % de consumo de CPU, Disco e RAM de acordo com os dados coletados no US#01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125820E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9F2685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39A0DE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12E90C2F" w14:textId="77777777" w:rsidTr="00387F94">
        <w:trPr>
          <w:trHeight w:val="8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0688D7B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US#2.2 &lt;Envio de Notificação&gt;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4AC84F4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Criaremos uma conexão com slack realizando as notificações ao técnico caso o consumo de CPU, </w:t>
            </w: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lastRenderedPageBreak/>
              <w:t>Disco ou RAM não estejam adequados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19597A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lastRenderedPageBreak/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2E6D09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BDDB15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4BF6F87E" w14:textId="77777777" w:rsidTr="00387F94">
        <w:trPr>
          <w:trHeight w:val="1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15A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8D4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29BA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B8B2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707E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71DF1807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CA7CFD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US#3 &lt;Reinicialização&gt;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2CDE462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Dar possibilidade ao técnico para 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reinicilizar</w:t>
            </w:r>
            <w:proofErr w:type="spellEnd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 remotamente a máquina caso ele julgue necessário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636ED9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4465B8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7A322C6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6FBBB58C" w14:textId="77777777" w:rsidTr="00387F94">
        <w:trPr>
          <w:trHeight w:val="8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6A9BAD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US#3.1 &lt;Método&gt;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0872363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Inserir um botão na Dashboard para ser acionado e executado o processo de reinicialização da máquina escolhida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096502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18D5A7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6D40B2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7C5699D1" w14:textId="77777777" w:rsidTr="00387F94">
        <w:trPr>
          <w:trHeight w:val="1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09D6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3D88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697E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E18C4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8D24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648567A6" w14:textId="77777777" w:rsidTr="00387F94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157EC7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US#04 &lt;Limpar o Cache da máquina&gt;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4516C5A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Limpar o cache da máquina a cada 60 minutos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15A880C4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7C60996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0EAA33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46FCEDDC" w14:textId="77777777" w:rsidTr="00387F94">
        <w:trPr>
          <w:trHeight w:val="8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CE63B3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US#4.1 &lt;Limpeza efetiva do cache&gt;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577BC7F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Após a coleta, armazenamento e definição das métricas descritas na US#01 e US#02, O software efetua a limpeza do cache de maneira automática a cada 300 leituras.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2B30DB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A23290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1E91CA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2815E1C5" w14:textId="77777777" w:rsidTr="00387F94">
        <w:trPr>
          <w:trHeight w:val="1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FDCA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E2BAA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DE73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BBCE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B1C9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039A3920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A830C8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US#05 &lt;Verificar Transação&gt;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40842ED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Dar possibilidade para o técnico poder saber se a máquina em questão está em utilização.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A06F1B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7739EA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999FD6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3696CF1F" w14:textId="77777777" w:rsidTr="00387F94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E8E2DA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US#5.1 &lt;Coleta de dados&gt;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3F7A663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Coletar os dados da transação por meio de uma 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api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5B114B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5739EA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F9AF43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6849D7D2" w14:textId="77777777" w:rsidTr="00387F94">
        <w:trPr>
          <w:trHeight w:val="8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294B18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lastRenderedPageBreak/>
              <w:t>US#5.1 &lt;Verificação&gt;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2D6A622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Quando iniciado uma nova compra e o cliente clicar no botão de pagamento, irá alterar o atributo transação para "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true</w:t>
            </w:r>
            <w:proofErr w:type="spellEnd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", impedindo o sistema de reiniciar.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544462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744847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A9B70F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78365491" w14:textId="77777777" w:rsidTr="00387F94">
        <w:trPr>
          <w:trHeight w:val="46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3E98B8C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US#5.2 &lt;Visualização&gt;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619B682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Mostrará na dashboard a situação atual da transação.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1F7886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038579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7C843D7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51764A4D" w14:textId="77777777" w:rsidTr="00387F94">
        <w:trPr>
          <w:trHeight w:val="1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73F2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F8EF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C8FF7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BE8B3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AD912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</w:tr>
      <w:tr w:rsidR="00387F94" w:rsidRPr="00387F94" w14:paraId="1DEF2B26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20D3FB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US#6 &lt;Sugestão de solução&gt;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115338B7" w14:textId="3F7F6269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Coletar os dados dos hardwares para verificar e sugerir as trocas </w:t>
            </w:r>
            <w:r w:rsidR="00CB611E"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deles</w:t>
            </w: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40B36C0B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3E44B83D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6D5CD89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</w:tr>
      <w:tr w:rsidR="00387F94" w:rsidRPr="00387F94" w14:paraId="0422A2A0" w14:textId="77777777" w:rsidTr="00387F94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B570D1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US#6.1 &lt;Coleta de dados&gt;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559F409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Por meio de uma 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api</w:t>
            </w:r>
            <w:proofErr w:type="spellEnd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, coletar os dados dos hardwares.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97CE081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6BD88E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03B0B05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</w:tr>
      <w:tr w:rsidR="00387F94" w:rsidRPr="00387F94" w14:paraId="504C4532" w14:textId="77777777" w:rsidTr="00387F94">
        <w:trPr>
          <w:trHeight w:val="98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FC58581" w14:textId="79C2A4F5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US#6.2 &lt;Análise dos dados&gt;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179F743E" w14:textId="361F3315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Realizando uma an</w:t>
            </w:r>
            <w:r w:rsidR="00CB611E">
              <w:rPr>
                <w:rFonts w:ascii="Courier New" w:hAnsi="Courier New" w:cs="Courier New"/>
                <w:sz w:val="22"/>
                <w:szCs w:val="22"/>
                <w:lang w:eastAsia="pt-BR"/>
              </w:rPr>
              <w:t>á</w:t>
            </w: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lise com base nos dados coletados para descobrir se está havendo algum problema com os hardwares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B3B21D9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068E6BEF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20CF6B18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</w:tr>
      <w:tr w:rsidR="00387F94" w:rsidRPr="00387F94" w14:paraId="047655CE" w14:textId="77777777" w:rsidTr="00387F94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90761F6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US#6.3 &lt;Envio das sugestões&gt;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14:paraId="4B45E931" w14:textId="1A39238A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Com bases nas coletas, seria encaminhado via </w:t>
            </w:r>
            <w:proofErr w:type="spellStart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email</w:t>
            </w:r>
            <w:proofErr w:type="spellEnd"/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 sugestões de produtos para m</w:t>
            </w:r>
            <w:r w:rsidR="00CB611E">
              <w:rPr>
                <w:rFonts w:ascii="Courier New" w:hAnsi="Courier New" w:cs="Courier New"/>
                <w:sz w:val="22"/>
                <w:szCs w:val="22"/>
                <w:lang w:eastAsia="pt-BR"/>
              </w:rPr>
              <w:t>á</w:t>
            </w: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 xml:space="preserve">quina.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40FD9F0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7F289D8E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3F4"/>
            <w:vAlign w:val="center"/>
            <w:hideMark/>
          </w:tcPr>
          <w:p w14:paraId="54315AD4" w14:textId="77777777" w:rsidR="00387F94" w:rsidRPr="00387F94" w:rsidRDefault="00387F94" w:rsidP="00387F94">
            <w:pPr>
              <w:tabs>
                <w:tab w:val="clear" w:pos="851"/>
              </w:tabs>
              <w:spacing w:line="240" w:lineRule="auto"/>
              <w:jc w:val="center"/>
              <w:rPr>
                <w:rFonts w:ascii="Courier New" w:hAnsi="Courier New" w:cs="Courier New"/>
                <w:sz w:val="22"/>
                <w:szCs w:val="22"/>
                <w:lang w:eastAsia="pt-BR"/>
              </w:rPr>
            </w:pPr>
            <w:r w:rsidRPr="00387F94">
              <w:rPr>
                <w:rFonts w:ascii="Courier New" w:hAnsi="Courier New" w:cs="Courier New"/>
                <w:sz w:val="22"/>
                <w:szCs w:val="22"/>
                <w:lang w:eastAsia="pt-BR"/>
              </w:rPr>
              <w:t>X</w:t>
            </w:r>
          </w:p>
        </w:tc>
      </w:tr>
    </w:tbl>
    <w:p w14:paraId="424DBE17" w14:textId="1706FCD6" w:rsidR="00D04FDA" w:rsidRDefault="00D04FDA" w:rsidP="00975108">
      <w:pPr>
        <w:pStyle w:val="Ttulo2"/>
        <w:numPr>
          <w:ilvl w:val="0"/>
          <w:numId w:val="0"/>
        </w:numPr>
      </w:pPr>
    </w:p>
    <w:p w14:paraId="45115F9A" w14:textId="1C3A8DE3" w:rsidR="00CC21B9" w:rsidRPr="00D04FDA" w:rsidRDefault="00CC21B9" w:rsidP="00393478">
      <w:pPr>
        <w:ind w:left="-1418" w:right="-142"/>
      </w:pPr>
    </w:p>
    <w:p w14:paraId="0291C467" w14:textId="354E2C29" w:rsidR="000C7251" w:rsidRDefault="000C7251" w:rsidP="000C7251">
      <w:pPr>
        <w:rPr>
          <w:color w:val="FF0000"/>
        </w:rPr>
      </w:pPr>
      <w:r w:rsidRPr="004E60B7">
        <w:rPr>
          <w:color w:val="FF0000"/>
        </w:rPr>
        <w:tab/>
      </w:r>
    </w:p>
    <w:p w14:paraId="38586B45" w14:textId="77777777" w:rsidR="000F60F1" w:rsidRPr="004E60B7" w:rsidRDefault="000F60F1" w:rsidP="000C7251">
      <w:pPr>
        <w:rPr>
          <w:color w:val="FF0000"/>
        </w:rPr>
      </w:pPr>
    </w:p>
    <w:p w14:paraId="2D28570C" w14:textId="77777777" w:rsidR="000C7251" w:rsidRDefault="000C7251" w:rsidP="000C7251"/>
    <w:p w14:paraId="2694CCEC" w14:textId="25F6631C" w:rsidR="00370E34" w:rsidRDefault="00370E34" w:rsidP="007B4A44">
      <w:pPr>
        <w:sectPr w:rsidR="00370E34" w:rsidSect="008B07EE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C0A445D" w:rsidR="00370E34" w:rsidRDefault="00BB1C7D" w:rsidP="00A4698C">
      <w:pPr>
        <w:pStyle w:val="FolhadeRostodosCaptulos"/>
      </w:pPr>
      <w:r>
        <w:lastRenderedPageBreak/>
        <w:tab/>
      </w:r>
      <w:r w:rsidR="00A51BD3">
        <w:t xml:space="preserve">3 </w:t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27" w:name="_Toc73427775"/>
      <w:bookmarkStart w:id="28" w:name="_Toc89244482"/>
      <w:r>
        <w:rPr>
          <w:color w:val="000000"/>
        </w:rPr>
        <w:lastRenderedPageBreak/>
        <w:t>desenvolvimento do projeto</w:t>
      </w:r>
      <w:bookmarkEnd w:id="27"/>
      <w:bookmarkEnd w:id="28"/>
    </w:p>
    <w:p w14:paraId="2A3E6FFE" w14:textId="77777777" w:rsidR="00A66A93" w:rsidRDefault="00A66A93" w:rsidP="00A66A93"/>
    <w:p w14:paraId="33F3CD6E" w14:textId="58FFFDC0" w:rsidR="00A66A93" w:rsidRDefault="00A66A93" w:rsidP="00A66A93">
      <w:pPr>
        <w:pStyle w:val="Ttulo2"/>
        <w:rPr>
          <w:b/>
        </w:rPr>
      </w:pPr>
      <w:bookmarkStart w:id="29" w:name="_Toc73427777"/>
      <w:bookmarkStart w:id="30" w:name="_Toc89244483"/>
      <w:bookmarkStart w:id="31" w:name="_Toc154569928"/>
      <w:r w:rsidRPr="00192CAB">
        <w:rPr>
          <w:b/>
        </w:rPr>
        <w:t>Solução Técnica - Aplicação</w:t>
      </w:r>
      <w:bookmarkEnd w:id="29"/>
      <w:bookmarkEnd w:id="30"/>
      <w:r w:rsidRPr="00192CAB">
        <w:rPr>
          <w:b/>
        </w:rPr>
        <w:t xml:space="preserve"> </w:t>
      </w:r>
    </w:p>
    <w:p w14:paraId="6FB695E3" w14:textId="087B6F3B" w:rsidR="003226FD" w:rsidRPr="003226FD" w:rsidRDefault="003226FD" w:rsidP="003226FD">
      <w:r>
        <w:t>HLD</w:t>
      </w:r>
    </w:p>
    <w:p w14:paraId="2C945659" w14:textId="00FBA6C8" w:rsidR="003226FD" w:rsidRDefault="003226FD" w:rsidP="003226FD"/>
    <w:p w14:paraId="35447427" w14:textId="08EF0CB6" w:rsidR="0049006B" w:rsidRDefault="00277A88" w:rsidP="003226FD">
      <w:r w:rsidRPr="00277A88">
        <w:rPr>
          <w:noProof/>
        </w:rPr>
        <w:drawing>
          <wp:inline distT="0" distB="0" distL="0" distR="0" wp14:anchorId="55C768C6" wp14:editId="175DA544">
            <wp:extent cx="5760720" cy="3251835"/>
            <wp:effectExtent l="57150" t="19050" r="49530" b="1009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47132" w14:textId="6178A875" w:rsidR="00211532" w:rsidRDefault="00A66A93" w:rsidP="00211532">
      <w:pPr>
        <w:pStyle w:val="Ttulo2"/>
        <w:rPr>
          <w:b/>
        </w:rPr>
      </w:pPr>
      <w:bookmarkStart w:id="32" w:name="_Toc73427778"/>
      <w:bookmarkStart w:id="33" w:name="_Toc89244484"/>
      <w:r w:rsidRPr="00192CAB">
        <w:rPr>
          <w:b/>
        </w:rPr>
        <w:lastRenderedPageBreak/>
        <w:t>Banco de Dados</w:t>
      </w:r>
      <w:bookmarkEnd w:id="32"/>
      <w:bookmarkEnd w:id="33"/>
      <w:r w:rsidRPr="00192CAB">
        <w:rPr>
          <w:b/>
        </w:rPr>
        <w:t xml:space="preserve"> </w:t>
      </w:r>
    </w:p>
    <w:p w14:paraId="59DF53A6" w14:textId="37F93A03" w:rsidR="00B97C16" w:rsidRDefault="00926606" w:rsidP="00E04392">
      <w:r w:rsidRPr="00926606">
        <w:rPr>
          <w:noProof/>
        </w:rPr>
        <w:drawing>
          <wp:inline distT="0" distB="0" distL="0" distR="0" wp14:anchorId="6F3365AB" wp14:editId="0DC24837">
            <wp:extent cx="5760720" cy="6787515"/>
            <wp:effectExtent l="0" t="0" r="0" b="0"/>
            <wp:docPr id="7" name="Imagem 7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Linha do temp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6DD5E3EA" w:rsidR="00E04392" w:rsidRPr="00F97F77" w:rsidRDefault="00E04392" w:rsidP="00F97F77">
      <w:pPr>
        <w:pStyle w:val="Ttulo2"/>
        <w:rPr>
          <w:b/>
        </w:rPr>
      </w:pPr>
      <w:bookmarkStart w:id="34" w:name="_Toc73427779"/>
      <w:bookmarkStart w:id="35" w:name="_Toc89244485"/>
      <w:r w:rsidRPr="00192CAB">
        <w:rPr>
          <w:b/>
        </w:rPr>
        <w:lastRenderedPageBreak/>
        <w:t>Prot</w:t>
      </w:r>
      <w:bookmarkEnd w:id="34"/>
      <w:r w:rsidR="00F97F77">
        <w:rPr>
          <w:b/>
        </w:rPr>
        <w:t>o persona</w:t>
      </w:r>
      <w:bookmarkEnd w:id="35"/>
      <w:r w:rsidRPr="00F97F77">
        <w:rPr>
          <w:b/>
        </w:rPr>
        <w:t xml:space="preserve"> </w:t>
      </w:r>
    </w:p>
    <w:p w14:paraId="5D6B0213" w14:textId="062202A1" w:rsidR="00F97F77" w:rsidRDefault="00B97C16" w:rsidP="00F97F77">
      <w:r>
        <w:tab/>
      </w:r>
      <w:r w:rsidR="00F97F77">
        <w:rPr>
          <w:noProof/>
        </w:rPr>
        <w:drawing>
          <wp:inline distT="0" distB="0" distL="0" distR="0" wp14:anchorId="61CB7E9A" wp14:editId="2F0C8B42">
            <wp:extent cx="5760720" cy="3244850"/>
            <wp:effectExtent l="57150" t="19050" r="49530" b="88900"/>
            <wp:docPr id="31" name="Imagem 3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 com confiança baix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CE5A9" w14:textId="3C2CB37D" w:rsidR="0092002F" w:rsidRDefault="0092002F" w:rsidP="0092002F">
      <w:pPr>
        <w:pStyle w:val="Ttulo2"/>
        <w:rPr>
          <w:b/>
        </w:rPr>
      </w:pPr>
      <w:bookmarkStart w:id="36" w:name="_Toc89244486"/>
      <w:r>
        <w:rPr>
          <w:b/>
        </w:rPr>
        <w:t>storyboard</w:t>
      </w:r>
      <w:bookmarkEnd w:id="36"/>
    </w:p>
    <w:p w14:paraId="19EE95A8" w14:textId="04A18E61" w:rsidR="0092002F" w:rsidRDefault="0092002F" w:rsidP="0092002F">
      <w:r w:rsidRPr="0092002F">
        <w:rPr>
          <w:noProof/>
        </w:rPr>
        <w:drawing>
          <wp:inline distT="0" distB="0" distL="0" distR="0" wp14:anchorId="4A5679D9" wp14:editId="2754FBD6">
            <wp:extent cx="5760720" cy="2040890"/>
            <wp:effectExtent l="57150" t="19050" r="49530" b="92710"/>
            <wp:docPr id="9" name="Imagem 8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89BBF79-24B7-48BE-B002-6D21CA15F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B89BBF79-24B7-48BE-B002-6D21CA15F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20012"/>
                    <a:stretch/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FDF01" w14:textId="03F05950" w:rsidR="0092002F" w:rsidRDefault="0092002F" w:rsidP="0092002F">
      <w:r w:rsidRPr="0092002F">
        <w:rPr>
          <w:noProof/>
        </w:rPr>
        <w:lastRenderedPageBreak/>
        <w:drawing>
          <wp:inline distT="0" distB="0" distL="0" distR="0" wp14:anchorId="471CACD2" wp14:editId="0650E3A3">
            <wp:extent cx="5760720" cy="2040255"/>
            <wp:effectExtent l="57150" t="19050" r="49530" b="93345"/>
            <wp:docPr id="6" name="Imagem 5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7055BA6-C956-4EED-991F-D5FCE30730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C7055BA6-C956-4EED-991F-D5FCE30730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9831"/>
                    <a:stretch/>
                  </pic:blipFill>
                  <pic:spPr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F0F34" w14:textId="44ECB63B" w:rsidR="0092002F" w:rsidRPr="0092002F" w:rsidRDefault="0092002F" w:rsidP="0092002F">
      <w:r w:rsidRPr="0092002F">
        <w:rPr>
          <w:noProof/>
        </w:rPr>
        <w:drawing>
          <wp:inline distT="0" distB="0" distL="0" distR="0" wp14:anchorId="4817D6D7" wp14:editId="30072BE2">
            <wp:extent cx="5760720" cy="2047875"/>
            <wp:effectExtent l="57150" t="19050" r="49530" b="104775"/>
            <wp:docPr id="4" name="Imagem 3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4CD5218-6417-4054-BC9B-9084D1124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A4CD5218-6417-4054-BC9B-9084D11241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b="19868"/>
                    <a:stretch/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2811" w14:textId="733EB607" w:rsidR="0092002F" w:rsidRPr="0092002F" w:rsidRDefault="0092002F" w:rsidP="0092002F">
      <w:pPr>
        <w:pStyle w:val="Ttulo2"/>
        <w:rPr>
          <w:b/>
        </w:rPr>
      </w:pPr>
      <w:bookmarkStart w:id="37" w:name="_Toc89244487"/>
      <w:r>
        <w:rPr>
          <w:b/>
        </w:rPr>
        <w:t>user stories</w:t>
      </w:r>
      <w:bookmarkEnd w:id="37"/>
    </w:p>
    <w:p w14:paraId="331EE271" w14:textId="77777777" w:rsidR="00070B1C" w:rsidRDefault="00070B1C" w:rsidP="00975108">
      <w:r w:rsidRPr="00070B1C">
        <w:rPr>
          <w:noProof/>
        </w:rPr>
        <w:drawing>
          <wp:inline distT="0" distB="0" distL="0" distR="0" wp14:anchorId="242F126F" wp14:editId="3EBDB00B">
            <wp:extent cx="5760720" cy="2249805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73E" w14:textId="1B0F982B" w:rsidR="001F0129" w:rsidRDefault="00070B1C" w:rsidP="00975108">
      <w:r w:rsidRPr="00070B1C">
        <w:rPr>
          <w:noProof/>
        </w:rPr>
        <w:lastRenderedPageBreak/>
        <w:drawing>
          <wp:inline distT="0" distB="0" distL="0" distR="0" wp14:anchorId="404D644A" wp14:editId="43E60267">
            <wp:extent cx="5760720" cy="2208530"/>
            <wp:effectExtent l="0" t="0" r="0" b="127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129">
        <w:tab/>
      </w:r>
    </w:p>
    <w:p w14:paraId="6EB7A381" w14:textId="2FE3ECB1" w:rsidR="001908F0" w:rsidRDefault="001908F0" w:rsidP="00975108"/>
    <w:p w14:paraId="19C3CD28" w14:textId="55FBFD45" w:rsidR="001908F0" w:rsidRDefault="001908F0" w:rsidP="00975108"/>
    <w:p w14:paraId="5C72329B" w14:textId="15BE364E" w:rsidR="0092002F" w:rsidRDefault="0092002F" w:rsidP="00975108"/>
    <w:p w14:paraId="3D360E2D" w14:textId="77777777" w:rsidR="0092002F" w:rsidRDefault="0092002F" w:rsidP="00975108"/>
    <w:p w14:paraId="6DDEA496" w14:textId="77777777" w:rsidR="00AF7DF2" w:rsidRDefault="00AF7DF2" w:rsidP="001F0129">
      <w:pPr>
        <w:shd w:val="clear" w:color="auto" w:fill="FFFFFF"/>
        <w:spacing w:line="240" w:lineRule="auto"/>
        <w:textAlignment w:val="baseline"/>
        <w:rPr>
          <w:rFonts w:cs="Arial"/>
          <w:color w:val="000000" w:themeColor="text1"/>
        </w:rPr>
      </w:pPr>
    </w:p>
    <w:p w14:paraId="75E1125A" w14:textId="77777777" w:rsidR="001F0129" w:rsidRDefault="001F0129" w:rsidP="001F0129">
      <w:pPr>
        <w:shd w:val="clear" w:color="auto" w:fill="FFFFFF"/>
        <w:spacing w:line="240" w:lineRule="auto"/>
        <w:textAlignment w:val="baseline"/>
        <w:rPr>
          <w:rFonts w:cs="Arial"/>
          <w:color w:val="000000" w:themeColor="text1"/>
        </w:rPr>
      </w:pPr>
    </w:p>
    <w:p w14:paraId="49CC21E4" w14:textId="71C19DE2" w:rsidR="001F0129" w:rsidRDefault="001F0129" w:rsidP="0092002F">
      <w:pPr>
        <w:rPr>
          <w:rFonts w:cs="Arial"/>
          <w:color w:val="000000" w:themeColor="text1"/>
        </w:rPr>
      </w:pPr>
    </w:p>
    <w:p w14:paraId="2BD2E56F" w14:textId="77777777" w:rsidR="0092002F" w:rsidRPr="001F0129" w:rsidRDefault="0092002F" w:rsidP="0092002F"/>
    <w:p w14:paraId="26C57673" w14:textId="115CF3A6" w:rsidR="00E04392" w:rsidRPr="00250375" w:rsidRDefault="00E04392" w:rsidP="00E04392">
      <w:pPr>
        <w:rPr>
          <w:color w:val="FF0000"/>
        </w:rPr>
      </w:pPr>
      <w:r w:rsidRPr="004B1208">
        <w:tab/>
      </w:r>
    </w:p>
    <w:p w14:paraId="3B10A1A7" w14:textId="02B750DD" w:rsidR="00A66A93" w:rsidRDefault="00A66A93" w:rsidP="00B30672">
      <w:pPr>
        <w:sectPr w:rsidR="00A66A9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31"/>
    <w:p w14:paraId="08165F76" w14:textId="10395BA8" w:rsidR="00370E34" w:rsidRDefault="00A51BD3" w:rsidP="00A4698C">
      <w:pPr>
        <w:pStyle w:val="FolhadeRostodosCaptulos"/>
      </w:pPr>
      <w:r>
        <w:lastRenderedPageBreak/>
        <w:t xml:space="preserve">4 </w:t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38" w:name="_Toc73427781"/>
      <w:bookmarkStart w:id="39" w:name="_Toc89244488"/>
      <w:r>
        <w:lastRenderedPageBreak/>
        <w:t>implantação do projeto</w:t>
      </w:r>
      <w:bookmarkEnd w:id="38"/>
      <w:bookmarkEnd w:id="39"/>
    </w:p>
    <w:p w14:paraId="79C789ED" w14:textId="4DFF302A" w:rsidR="008F3EFD" w:rsidRDefault="00975108" w:rsidP="008F3EFD">
      <w:pPr>
        <w:pStyle w:val="Ttulo2"/>
        <w:rPr>
          <w:b/>
        </w:rPr>
      </w:pPr>
      <w:bookmarkStart w:id="40" w:name="_Toc89244489"/>
      <w:r>
        <w:rPr>
          <w:b/>
        </w:rPr>
        <w:t>bpmn</w:t>
      </w:r>
      <w:bookmarkEnd w:id="40"/>
    </w:p>
    <w:p w14:paraId="51E7A1FC" w14:textId="3E3E1B83" w:rsidR="00975108" w:rsidRPr="00975108" w:rsidRDefault="00975108" w:rsidP="00975108">
      <w:r>
        <w:rPr>
          <w:noProof/>
        </w:rPr>
        <w:drawing>
          <wp:inline distT="0" distB="0" distL="0" distR="0" wp14:anchorId="6FB237B2" wp14:editId="11980660">
            <wp:extent cx="5760720" cy="6849110"/>
            <wp:effectExtent l="0" t="0" r="0" b="8890"/>
            <wp:docPr id="34" name="Imagem 34" descr="C:\Users\Administrador\Desktop\gp 4\Grupo_04-2ADSA\Análise de Sistemas\BP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C:\Users\Administrador\Desktop\gp 4\Grupo_04-2ADSA\Análise de Sistemas\BPMN.p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60B2" w14:textId="620653A4" w:rsidR="00373F3C" w:rsidRPr="00373F3C" w:rsidRDefault="001F0129" w:rsidP="00373F3C">
      <w:r>
        <w:tab/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AD38EC7" w:rsidR="00370E34" w:rsidRDefault="003073E4" w:rsidP="00AB1F1F">
      <w:pPr>
        <w:pStyle w:val="FolhadeRostodosCaptulos"/>
      </w:pPr>
      <w:fldSimple w:instr=" REF _Ref125307146 \w ">
        <w:r w:rsidR="00911D13">
          <w:t>5</w:t>
        </w:r>
      </w:fldSimple>
      <w:r w:rsidR="00BB1C7D">
        <w:tab/>
      </w:r>
      <w:fldSimple w:instr=" REF _Ref125307146 ">
        <w:r w:rsidR="00911D13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41" w:name="_Ref125307146"/>
      <w:bookmarkStart w:id="42" w:name="_Toc125374527"/>
      <w:bookmarkStart w:id="43" w:name="_Toc156754424"/>
      <w:bookmarkStart w:id="44" w:name="_Toc73427784"/>
      <w:bookmarkStart w:id="45" w:name="_Toc89244490"/>
      <w:r>
        <w:lastRenderedPageBreak/>
        <w:t>CONCLUSÕES</w:t>
      </w:r>
      <w:bookmarkEnd w:id="41"/>
      <w:bookmarkEnd w:id="42"/>
      <w:bookmarkEnd w:id="43"/>
      <w:bookmarkEnd w:id="44"/>
      <w:bookmarkEnd w:id="45"/>
    </w:p>
    <w:p w14:paraId="1DFCDF8D" w14:textId="3AC88BED" w:rsidR="00573DD1" w:rsidRDefault="00573DD1" w:rsidP="00573DD1">
      <w:pPr>
        <w:pStyle w:val="Ttulo2"/>
        <w:rPr>
          <w:b/>
        </w:rPr>
      </w:pPr>
      <w:bookmarkStart w:id="46" w:name="_Toc73427785"/>
      <w:bookmarkStart w:id="47" w:name="_Toc89244491"/>
      <w:r w:rsidRPr="00192CAB">
        <w:rPr>
          <w:b/>
        </w:rPr>
        <w:t>resultados</w:t>
      </w:r>
      <w:bookmarkEnd w:id="46"/>
      <w:bookmarkEnd w:id="47"/>
      <w:r w:rsidRPr="00192CAB">
        <w:rPr>
          <w:b/>
        </w:rPr>
        <w:t xml:space="preserve"> </w:t>
      </w:r>
    </w:p>
    <w:p w14:paraId="3AACE22F" w14:textId="4DCCA58E" w:rsidR="00910FF0" w:rsidRPr="00910FF0" w:rsidRDefault="00910FF0" w:rsidP="00910FF0">
      <w:r>
        <w:tab/>
        <w:t xml:space="preserve">Nós alcançamos muito bem os nossos requisitos do projeto e tivemos um resultado muito além do que esperado, tivemos uma </w:t>
      </w:r>
      <w:proofErr w:type="spellStart"/>
      <w:r>
        <w:t>performace</w:t>
      </w:r>
      <w:proofErr w:type="spellEnd"/>
      <w:r>
        <w:t xml:space="preserve"> muito boa no </w:t>
      </w:r>
      <w:proofErr w:type="spellStart"/>
      <w:r>
        <w:t>decorer</w:t>
      </w:r>
      <w:proofErr w:type="spellEnd"/>
      <w:r>
        <w:t xml:space="preserve"> das sprints, nós pensamos </w:t>
      </w:r>
      <w:r w:rsidR="005C23A2">
        <w:t>muito no usuário em nosso processo de construção do projeto e buscamos deixar com uma usabilidade muito fácil na qual o usuário não tenha problemas ou dificuldades ao usar o sistema.</w:t>
      </w:r>
    </w:p>
    <w:p w14:paraId="4DC252F3" w14:textId="29AEF26F" w:rsidR="005C23A2" w:rsidRDefault="00573DD1" w:rsidP="005C23A2">
      <w:pPr>
        <w:pStyle w:val="Ttulo2"/>
        <w:rPr>
          <w:b/>
        </w:rPr>
      </w:pPr>
      <w:bookmarkStart w:id="48" w:name="_Toc73427786"/>
      <w:bookmarkStart w:id="49" w:name="_Toc89244492"/>
      <w:r w:rsidRPr="00192CAB">
        <w:rPr>
          <w:b/>
        </w:rPr>
        <w:t>Processo de aprendizado com o projeto</w:t>
      </w:r>
      <w:bookmarkEnd w:id="48"/>
      <w:bookmarkEnd w:id="49"/>
      <w:r w:rsidRPr="00192CAB">
        <w:rPr>
          <w:b/>
        </w:rPr>
        <w:t xml:space="preserve"> </w:t>
      </w:r>
    </w:p>
    <w:p w14:paraId="3797438C" w14:textId="26ABE110" w:rsidR="003F070E" w:rsidRDefault="003F070E" w:rsidP="003F070E">
      <w:r>
        <w:tab/>
      </w:r>
      <w:r w:rsidR="00700B5F">
        <w:t>Com o projeto tivemos a experiencia de simular o funcionamento de uma empresa, o que é muito enriquecedor, pois durante o desenvolvimento dele passamos por desafios</w:t>
      </w:r>
      <w:r w:rsidR="00252E19">
        <w:t xml:space="preserve">, como </w:t>
      </w:r>
      <w:proofErr w:type="spellStart"/>
      <w:r w:rsidR="00252E19">
        <w:t>refatorar</w:t>
      </w:r>
      <w:proofErr w:type="spellEnd"/>
      <w:r w:rsidR="00252E19">
        <w:t xml:space="preserve"> e analisar um código</w:t>
      </w:r>
      <w:r w:rsidR="00252E19" w:rsidRPr="00252E19">
        <w:t>, estruturar páginas</w:t>
      </w:r>
      <w:r w:rsidR="00252E19">
        <w:t xml:space="preserve"> web, desenvolver um banco de dados complexo seguindo regras de normalização e tudo isso nos </w:t>
      </w:r>
      <w:r w:rsidR="00700B5F">
        <w:t xml:space="preserve">levou a evolução. </w:t>
      </w:r>
    </w:p>
    <w:p w14:paraId="2AE5DD7C" w14:textId="1B870E46" w:rsidR="00252E19" w:rsidRDefault="00252E19" w:rsidP="003F070E">
      <w:r>
        <w:tab/>
        <w:t>Com o decorrer do tempo melhoramos nosso trabalho em equipe e estruturamos as tarefas desafiando os integrantes da equipe de acordo com o potencial de cada um.</w:t>
      </w:r>
    </w:p>
    <w:p w14:paraId="79D7D3E6" w14:textId="273B5631" w:rsidR="00951718" w:rsidRDefault="00FD4F54" w:rsidP="00951718">
      <w:pPr>
        <w:pStyle w:val="Ttulo2"/>
        <w:rPr>
          <w:b/>
        </w:rPr>
      </w:pPr>
      <w:bookmarkStart w:id="50" w:name="_Toc73427787"/>
      <w:bookmarkStart w:id="51" w:name="_Toc89244493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50"/>
      <w:bookmarkEnd w:id="51"/>
      <w:r w:rsidR="00573DD1" w:rsidRPr="00192CAB">
        <w:rPr>
          <w:b/>
        </w:rPr>
        <w:t xml:space="preserve"> </w:t>
      </w:r>
    </w:p>
    <w:p w14:paraId="32EAF8BE" w14:textId="77777777" w:rsidR="000335DC" w:rsidRDefault="00252E19" w:rsidP="00252E19">
      <w:r>
        <w:tab/>
        <w:t xml:space="preserve">Durante o </w:t>
      </w:r>
      <w:proofErr w:type="spellStart"/>
      <w:r>
        <w:t>densevolvimento</w:t>
      </w:r>
      <w:proofErr w:type="spellEnd"/>
      <w:r>
        <w:t xml:space="preserve"> do projeto tivemos uma grande evolução, tanto em questão de aprendizado na área técnica quanto na área de negócios, </w:t>
      </w:r>
      <w:r w:rsidR="000335DC">
        <w:t>criando e gerenciando uma nova empresa.</w:t>
      </w:r>
    </w:p>
    <w:p w14:paraId="2A666992" w14:textId="703D8391" w:rsidR="00252E19" w:rsidRDefault="000335DC" w:rsidP="00252E19">
      <w:r>
        <w:t>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52" w:name="_Toc124080469"/>
      <w:bookmarkStart w:id="53" w:name="_Toc125201972"/>
      <w:bookmarkStart w:id="54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1"/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514D5D29" w:rsidR="00370E34" w:rsidRDefault="00370E34" w:rsidP="00AB1F1F">
      <w:pPr>
        <w:pStyle w:val="Ttulo"/>
      </w:pPr>
      <w:bookmarkStart w:id="55" w:name="_Toc156754425"/>
      <w:bookmarkStart w:id="56" w:name="_Toc73427788"/>
      <w:bookmarkStart w:id="57" w:name="_Toc89244494"/>
      <w:r w:rsidRPr="00B55442">
        <w:lastRenderedPageBreak/>
        <w:t>ReferÊncias</w:t>
      </w:r>
      <w:bookmarkEnd w:id="52"/>
      <w:bookmarkEnd w:id="53"/>
      <w:bookmarkEnd w:id="54"/>
      <w:bookmarkEnd w:id="55"/>
      <w:bookmarkEnd w:id="56"/>
      <w:bookmarkEnd w:id="57"/>
    </w:p>
    <w:p w14:paraId="708AE9A7" w14:textId="2261EC1B" w:rsidR="000C07FE" w:rsidRPr="00486C62" w:rsidRDefault="005900C5" w:rsidP="000C07FE">
      <w:pPr>
        <w:pStyle w:val="Referncias"/>
        <w:spacing w:after="0"/>
        <w:rPr>
          <w:rFonts w:cs="Arial"/>
          <w:noProof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486C62">
        <w:rPr>
          <w:rFonts w:cs="Arial"/>
          <w:noProof/>
          <w:lang w:val="pt-BR"/>
        </w:rPr>
        <w:t xml:space="preserve"> </w:t>
      </w:r>
    </w:p>
    <w:p w14:paraId="4CDD8BC3" w14:textId="77777777" w:rsidR="00850426" w:rsidRPr="00850426" w:rsidRDefault="00850426" w:rsidP="00850426">
      <w:pPr>
        <w:pStyle w:val="Referncias"/>
        <w:rPr>
          <w:rFonts w:cs="Arial"/>
          <w:noProof/>
          <w:lang w:val="pt-BR"/>
        </w:rPr>
      </w:pPr>
      <w:r w:rsidRPr="00850426">
        <w:rPr>
          <w:rFonts w:cs="Arial"/>
          <w:noProof/>
          <w:lang w:val="pt-BR"/>
        </w:rPr>
        <w:t>https://www.mgitech.com.br/totem-de-autoatendimento</w:t>
      </w:r>
    </w:p>
    <w:p w14:paraId="6A47A7B5" w14:textId="77777777" w:rsidR="00850426" w:rsidRPr="00850426" w:rsidRDefault="00850426" w:rsidP="00850426">
      <w:pPr>
        <w:pStyle w:val="Referncias"/>
        <w:rPr>
          <w:rFonts w:cs="Arial"/>
          <w:noProof/>
          <w:lang w:val="pt-BR"/>
        </w:rPr>
      </w:pPr>
      <w:r w:rsidRPr="00850426">
        <w:rPr>
          <w:rFonts w:cs="Arial"/>
          <w:noProof/>
          <w:lang w:val="pt-BR"/>
        </w:rPr>
        <w:t>https://www.aqua.com.br/blog/totens-de-autoatendimento</w:t>
      </w:r>
    </w:p>
    <w:p w14:paraId="59F9ABDC" w14:textId="77777777" w:rsidR="00850426" w:rsidRPr="00850426" w:rsidRDefault="00850426" w:rsidP="00850426">
      <w:pPr>
        <w:pStyle w:val="Referncias"/>
        <w:rPr>
          <w:rFonts w:cs="Arial"/>
          <w:noProof/>
          <w:lang w:val="pt-BR"/>
        </w:rPr>
      </w:pPr>
    </w:p>
    <w:p w14:paraId="5A430058" w14:textId="77777777" w:rsidR="00850426" w:rsidRPr="00850426" w:rsidRDefault="00850426" w:rsidP="00850426">
      <w:pPr>
        <w:pStyle w:val="Referncias"/>
        <w:rPr>
          <w:rFonts w:cs="Arial"/>
          <w:noProof/>
          <w:lang w:val="pt-BR"/>
        </w:rPr>
      </w:pPr>
      <w:r w:rsidRPr="00850426">
        <w:rPr>
          <w:rFonts w:cs="Arial"/>
          <w:noProof/>
          <w:lang w:val="pt-BR"/>
        </w:rPr>
        <w:t>EMPRESAS</w:t>
      </w:r>
    </w:p>
    <w:p w14:paraId="57711F9C" w14:textId="77777777" w:rsidR="00850426" w:rsidRPr="00850426" w:rsidRDefault="00850426" w:rsidP="00850426">
      <w:pPr>
        <w:pStyle w:val="Referncias"/>
        <w:rPr>
          <w:rFonts w:cs="Arial"/>
          <w:noProof/>
          <w:lang w:val="pt-BR"/>
        </w:rPr>
      </w:pPr>
      <w:r w:rsidRPr="00850426">
        <w:rPr>
          <w:rFonts w:cs="Arial"/>
          <w:noProof/>
          <w:lang w:val="pt-BR"/>
        </w:rPr>
        <w:t>https://www.seat.ind.br/</w:t>
      </w:r>
    </w:p>
    <w:p w14:paraId="1C3299BD" w14:textId="29D6963D" w:rsidR="000C07FE" w:rsidRPr="00486C62" w:rsidRDefault="00850426" w:rsidP="00850426">
      <w:pPr>
        <w:pStyle w:val="Referncias"/>
        <w:spacing w:after="0"/>
        <w:rPr>
          <w:rFonts w:cs="Arial"/>
          <w:noProof/>
          <w:lang w:val="pt-BR"/>
        </w:rPr>
      </w:pPr>
      <w:r w:rsidRPr="00850426">
        <w:rPr>
          <w:rFonts w:cs="Arial"/>
          <w:noProof/>
          <w:lang w:val="pt-BR"/>
        </w:rPr>
        <w:t>https://www.connectplug.com.br/</w:t>
      </w:r>
    </w:p>
    <w:p w14:paraId="1A528008" w14:textId="4442D292" w:rsidR="007808D0" w:rsidRPr="00486C62" w:rsidRDefault="007808D0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5294FA16" w14:textId="384B1009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32B2EE48" w14:textId="156BFECD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B1AAC40" w14:textId="794F12C6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9903C20" w14:textId="5D5F7DC0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33681EB2" w14:textId="3C6E5460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FA7CC2D" w14:textId="1350CA5E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1D7040E8" w14:textId="7676C611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45996672" w14:textId="28FC0F63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8E718FC" w14:textId="04B67B74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7AAC6F0" w14:textId="1D9ECF10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707A6589" w14:textId="229638F9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78147A33" w14:textId="44A0FD40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6F204A80" w14:textId="44D710ED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09B13AD4" w14:textId="6F2A8B9D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4E3AF381" w14:textId="77777777" w:rsidR="001478E7" w:rsidRPr="00486C62" w:rsidRDefault="001478E7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495B3187" w14:textId="2150D150" w:rsidR="007808D0" w:rsidRPr="00486C62" w:rsidRDefault="007808D0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586A7E5C" w14:textId="77777777" w:rsidR="007808D0" w:rsidRPr="00486C62" w:rsidRDefault="007808D0" w:rsidP="007808D0">
      <w:pPr>
        <w:pStyle w:val="Referncias"/>
        <w:spacing w:after="0"/>
        <w:ind w:left="-142"/>
        <w:rPr>
          <w:rFonts w:cs="Arial"/>
          <w:noProof/>
          <w:lang w:val="pt-BR"/>
        </w:rPr>
      </w:pP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076C060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054F18DB" w:rsidR="001478E7" w:rsidRDefault="001478E7" w:rsidP="00ED29B0">
      <w:pPr>
        <w:pStyle w:val="EstiloNormalGrandeesquerda"/>
      </w:pPr>
    </w:p>
    <w:p w14:paraId="46792A87" w14:textId="77777777" w:rsidR="001478E7" w:rsidRDefault="001478E7">
      <w:pPr>
        <w:tabs>
          <w:tab w:val="clear" w:pos="851"/>
        </w:tabs>
        <w:spacing w:line="240" w:lineRule="auto"/>
        <w:jc w:val="left"/>
        <w:rPr>
          <w:b/>
          <w:bCs/>
          <w:caps/>
          <w:szCs w:val="20"/>
        </w:rPr>
      </w:pPr>
      <w:r>
        <w:br w:type="page"/>
      </w:r>
    </w:p>
    <w:p w14:paraId="7DDBF2F1" w14:textId="70629AF8" w:rsidR="00F2517D" w:rsidRDefault="001478E7" w:rsidP="002E04C1">
      <w:pPr>
        <w:pStyle w:val="Ttulo"/>
      </w:pPr>
      <w:bookmarkStart w:id="58" w:name="_Toc89244495"/>
      <w:r>
        <w:lastRenderedPageBreak/>
        <w:t>Endereço do Github do Grupo:</w:t>
      </w:r>
      <w:bookmarkEnd w:id="58"/>
    </w:p>
    <w:p w14:paraId="11E0043F" w14:textId="02BED76D" w:rsidR="001478E7" w:rsidRDefault="001478E7" w:rsidP="001478E7">
      <w:pPr>
        <w:tabs>
          <w:tab w:val="clear" w:pos="851"/>
        </w:tabs>
        <w:spacing w:line="240" w:lineRule="auto"/>
        <w:jc w:val="left"/>
      </w:pPr>
    </w:p>
    <w:p w14:paraId="6E5B24AC" w14:textId="6FA4A1C2" w:rsidR="00112661" w:rsidRDefault="00112661" w:rsidP="001478E7">
      <w:pPr>
        <w:tabs>
          <w:tab w:val="clear" w:pos="851"/>
        </w:tabs>
        <w:spacing w:line="240" w:lineRule="auto"/>
        <w:jc w:val="left"/>
      </w:pPr>
      <w:r w:rsidRPr="00112661">
        <w:t>https://github.com/GuilhermeAlmeida0602/Grupo_04-2ADSA</w:t>
      </w:r>
    </w:p>
    <w:sectPr w:rsidR="00112661" w:rsidSect="008B07EE">
      <w:headerReference w:type="default" r:id="rId46"/>
      <w:footerReference w:type="default" r:id="rId47"/>
      <w:headerReference w:type="first" r:id="rId48"/>
      <w:footerReference w:type="first" r:id="rId4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EDC2D" w14:textId="77777777" w:rsidR="00967B50" w:rsidRDefault="00967B50">
      <w:r>
        <w:separator/>
      </w:r>
    </w:p>
    <w:p w14:paraId="42015595" w14:textId="77777777" w:rsidR="00967B50" w:rsidRDefault="00967B50"/>
    <w:p w14:paraId="483D078D" w14:textId="77777777" w:rsidR="00967B50" w:rsidRDefault="00967B50"/>
    <w:p w14:paraId="68577E91" w14:textId="77777777" w:rsidR="00967B50" w:rsidRDefault="00967B50"/>
  </w:endnote>
  <w:endnote w:type="continuationSeparator" w:id="0">
    <w:p w14:paraId="22F5425F" w14:textId="77777777" w:rsidR="00967B50" w:rsidRDefault="00967B50">
      <w:r>
        <w:continuationSeparator/>
      </w:r>
    </w:p>
    <w:p w14:paraId="360005B6" w14:textId="77777777" w:rsidR="00967B50" w:rsidRDefault="00967B50"/>
    <w:p w14:paraId="39E7F0BB" w14:textId="77777777" w:rsidR="00967B50" w:rsidRDefault="00967B50"/>
    <w:p w14:paraId="120B1911" w14:textId="77777777" w:rsidR="00967B50" w:rsidRDefault="00967B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BBDD8" w14:textId="77777777" w:rsidR="00967B50" w:rsidRDefault="00967B50">
      <w:r>
        <w:separator/>
      </w:r>
    </w:p>
    <w:p w14:paraId="737EB5D9" w14:textId="77777777" w:rsidR="00967B50" w:rsidRDefault="00967B50"/>
    <w:p w14:paraId="5F133061" w14:textId="77777777" w:rsidR="00967B50" w:rsidRDefault="00967B50"/>
    <w:p w14:paraId="7E33DE77" w14:textId="77777777" w:rsidR="00967B50" w:rsidRDefault="00967B50"/>
  </w:footnote>
  <w:footnote w:type="continuationSeparator" w:id="0">
    <w:p w14:paraId="0915EB1C" w14:textId="77777777" w:rsidR="00967B50" w:rsidRDefault="00967B50">
      <w:r>
        <w:continuationSeparator/>
      </w:r>
    </w:p>
    <w:p w14:paraId="28E9598E" w14:textId="77777777" w:rsidR="00967B50" w:rsidRDefault="00967B50"/>
    <w:p w14:paraId="1B1D61E6" w14:textId="77777777" w:rsidR="00967B50" w:rsidRDefault="00967B50"/>
    <w:p w14:paraId="514168B4" w14:textId="77777777" w:rsidR="00967B50" w:rsidRDefault="00967B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0DE6E6D" w:rsidR="00555AE7" w:rsidRDefault="000A4248" w:rsidP="000A4248">
    <w:pPr>
      <w:ind w:left="-993"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19550EA5">
          <wp:simplePos x="0" y="0"/>
          <wp:positionH relativeFrom="column">
            <wp:posOffset>4311650</wp:posOffset>
          </wp:positionH>
          <wp:positionV relativeFrom="paragraph">
            <wp:posOffset>38735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5546" w:rsidRPr="00FD5546">
      <w:rPr>
        <w:noProof/>
      </w:rPr>
      <w:drawing>
        <wp:inline distT="0" distB="0" distL="0" distR="0" wp14:anchorId="57208016" wp14:editId="53483EBC">
          <wp:extent cx="2790825" cy="473914"/>
          <wp:effectExtent l="0" t="0" r="0" b="2540"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0825" cy="4739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52437E09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208EA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7C548A1D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0A998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OkKLtDBAQAAaw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D44D15F" w:rsidR="00555AE7" w:rsidRPr="00E37DB5" w:rsidRDefault="00555AE7" w:rsidP="001478E7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0E7E1BA" w:rsidR="00555AE7" w:rsidRPr="00E37DB5" w:rsidRDefault="005208EA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55DD2BD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396A5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JgncrMABAABqAwAADgAAAAAAAAAAAAAAAAAuAgAA&#10;ZHJzL2Uyb0RvYy54bWxQSwECLQAUAAYACAAAACEAzsC349sAAAAGAQAADwAAAAAAAAAAAAAAAAAa&#10;BAAAZHJzL2Rvd25yZXYueG1sUEsFBgAAAAAEAAQA8wAAACI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9143186" w:rsidR="00555AE7" w:rsidRDefault="005208EA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4DEF97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D9AA59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GjD8NHBAQAAag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8806753"/>
    <w:multiLevelType w:val="hybridMultilevel"/>
    <w:tmpl w:val="49B29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877A4"/>
    <w:multiLevelType w:val="hybridMultilevel"/>
    <w:tmpl w:val="28EAF1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B0FDA"/>
    <w:multiLevelType w:val="hybridMultilevel"/>
    <w:tmpl w:val="A7D8B6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8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0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59751D7B"/>
    <w:multiLevelType w:val="hybridMultilevel"/>
    <w:tmpl w:val="3E2ECE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B22CF2"/>
    <w:multiLevelType w:val="hybridMultilevel"/>
    <w:tmpl w:val="03EAA8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86B43"/>
    <w:multiLevelType w:val="hybridMultilevel"/>
    <w:tmpl w:val="74401D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6155494F"/>
    <w:multiLevelType w:val="hybridMultilevel"/>
    <w:tmpl w:val="52341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661BE"/>
    <w:multiLevelType w:val="hybridMultilevel"/>
    <w:tmpl w:val="3A228250"/>
    <w:lvl w:ilvl="0" w:tplc="2D2EAD7E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8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9"/>
  </w:num>
  <w:num w:numId="3">
    <w:abstractNumId w:val="17"/>
  </w:num>
  <w:num w:numId="4">
    <w:abstractNumId w:val="1"/>
  </w:num>
  <w:num w:numId="5">
    <w:abstractNumId w:val="7"/>
  </w:num>
  <w:num w:numId="6">
    <w:abstractNumId w:val="10"/>
  </w:num>
  <w:num w:numId="7">
    <w:abstractNumId w:val="14"/>
  </w:num>
  <w:num w:numId="8">
    <w:abstractNumId w:val="2"/>
  </w:num>
  <w:num w:numId="9">
    <w:abstractNumId w:val="18"/>
  </w:num>
  <w:num w:numId="10">
    <w:abstractNumId w:val="3"/>
  </w:num>
  <w:num w:numId="11">
    <w:abstractNumId w:val="8"/>
  </w:num>
  <w:num w:numId="12">
    <w:abstractNumId w:val="19"/>
  </w:num>
  <w:num w:numId="13">
    <w:abstractNumId w:val="0"/>
  </w:num>
  <w:num w:numId="14">
    <w:abstractNumId w:val="16"/>
  </w:num>
  <w:num w:numId="15">
    <w:abstractNumId w:val="15"/>
  </w:num>
  <w:num w:numId="16">
    <w:abstractNumId w:val="4"/>
  </w:num>
  <w:num w:numId="17">
    <w:abstractNumId w:val="6"/>
  </w:num>
  <w:num w:numId="18">
    <w:abstractNumId w:val="12"/>
  </w:num>
  <w:num w:numId="19">
    <w:abstractNumId w:val="11"/>
  </w:num>
  <w:num w:numId="20">
    <w:abstractNumId w:val="5"/>
  </w:num>
  <w:num w:numId="21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35DC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52F2"/>
    <w:rsid w:val="0006736E"/>
    <w:rsid w:val="000700DF"/>
    <w:rsid w:val="00070B1C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164B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48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3992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2B55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0F1"/>
    <w:rsid w:val="000F62AF"/>
    <w:rsid w:val="000F69EF"/>
    <w:rsid w:val="000F70D6"/>
    <w:rsid w:val="000F7408"/>
    <w:rsid w:val="000F75D8"/>
    <w:rsid w:val="000F7831"/>
    <w:rsid w:val="00100C32"/>
    <w:rsid w:val="00101224"/>
    <w:rsid w:val="00102DB5"/>
    <w:rsid w:val="0010331D"/>
    <w:rsid w:val="00104928"/>
    <w:rsid w:val="0010690C"/>
    <w:rsid w:val="001110D0"/>
    <w:rsid w:val="00112661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36D5"/>
    <w:rsid w:val="0013613D"/>
    <w:rsid w:val="00136B32"/>
    <w:rsid w:val="00137956"/>
    <w:rsid w:val="00141ADD"/>
    <w:rsid w:val="00141C9C"/>
    <w:rsid w:val="0014263B"/>
    <w:rsid w:val="00142BF7"/>
    <w:rsid w:val="00144E83"/>
    <w:rsid w:val="001467FC"/>
    <w:rsid w:val="00147260"/>
    <w:rsid w:val="001478E7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08F0"/>
    <w:rsid w:val="00191B00"/>
    <w:rsid w:val="00192CAB"/>
    <w:rsid w:val="0019624F"/>
    <w:rsid w:val="001A28AE"/>
    <w:rsid w:val="001A53E9"/>
    <w:rsid w:val="001A6D31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0129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1532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0375"/>
    <w:rsid w:val="002517FD"/>
    <w:rsid w:val="00252385"/>
    <w:rsid w:val="00252E19"/>
    <w:rsid w:val="00253AB9"/>
    <w:rsid w:val="0025768A"/>
    <w:rsid w:val="00257AFA"/>
    <w:rsid w:val="0026219E"/>
    <w:rsid w:val="002622F5"/>
    <w:rsid w:val="00264904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5EB8"/>
    <w:rsid w:val="00276E05"/>
    <w:rsid w:val="00277421"/>
    <w:rsid w:val="00277A88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B4339"/>
    <w:rsid w:val="002C09A5"/>
    <w:rsid w:val="002C144C"/>
    <w:rsid w:val="002C26C9"/>
    <w:rsid w:val="002C50D8"/>
    <w:rsid w:val="002C57A8"/>
    <w:rsid w:val="002C5AE8"/>
    <w:rsid w:val="002C60CF"/>
    <w:rsid w:val="002C61A4"/>
    <w:rsid w:val="002C6E73"/>
    <w:rsid w:val="002D11B3"/>
    <w:rsid w:val="002D26EE"/>
    <w:rsid w:val="002D2733"/>
    <w:rsid w:val="002D45C8"/>
    <w:rsid w:val="002E04C1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AFD"/>
    <w:rsid w:val="00301C7B"/>
    <w:rsid w:val="00302B3F"/>
    <w:rsid w:val="00302FBC"/>
    <w:rsid w:val="00303D1C"/>
    <w:rsid w:val="00306E5B"/>
    <w:rsid w:val="003073E4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26FD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3F1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3F3C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87F94"/>
    <w:rsid w:val="00390504"/>
    <w:rsid w:val="0039077A"/>
    <w:rsid w:val="00392DD0"/>
    <w:rsid w:val="00393478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1E32"/>
    <w:rsid w:val="003B4CBD"/>
    <w:rsid w:val="003B6352"/>
    <w:rsid w:val="003B7C32"/>
    <w:rsid w:val="003C1394"/>
    <w:rsid w:val="003C2027"/>
    <w:rsid w:val="003C20B2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423"/>
    <w:rsid w:val="003E3D2C"/>
    <w:rsid w:val="003E4EF4"/>
    <w:rsid w:val="003E52D0"/>
    <w:rsid w:val="003E6B49"/>
    <w:rsid w:val="003E6F98"/>
    <w:rsid w:val="003E7221"/>
    <w:rsid w:val="003F03E1"/>
    <w:rsid w:val="003F070E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2FA4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4DCB"/>
    <w:rsid w:val="00485A99"/>
    <w:rsid w:val="004866B2"/>
    <w:rsid w:val="00486C62"/>
    <w:rsid w:val="004871C4"/>
    <w:rsid w:val="0049006B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017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0B7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05CA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8EA"/>
    <w:rsid w:val="00520E22"/>
    <w:rsid w:val="00522841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5254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B8A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23A2"/>
    <w:rsid w:val="005C39A1"/>
    <w:rsid w:val="005C3A29"/>
    <w:rsid w:val="005C6272"/>
    <w:rsid w:val="005D08EB"/>
    <w:rsid w:val="005D1AEE"/>
    <w:rsid w:val="005D1E39"/>
    <w:rsid w:val="005D2E69"/>
    <w:rsid w:val="005D38E8"/>
    <w:rsid w:val="005D4782"/>
    <w:rsid w:val="005D48E3"/>
    <w:rsid w:val="005D7B29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479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24D"/>
    <w:rsid w:val="006F7C2F"/>
    <w:rsid w:val="0070032C"/>
    <w:rsid w:val="007004CA"/>
    <w:rsid w:val="00700B5F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545E"/>
    <w:rsid w:val="00756DD7"/>
    <w:rsid w:val="00761A29"/>
    <w:rsid w:val="00761CA7"/>
    <w:rsid w:val="00762F68"/>
    <w:rsid w:val="00767ABD"/>
    <w:rsid w:val="00770883"/>
    <w:rsid w:val="00771DBE"/>
    <w:rsid w:val="00773DF9"/>
    <w:rsid w:val="007744BF"/>
    <w:rsid w:val="007808D0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97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E69F1"/>
    <w:rsid w:val="007F0E79"/>
    <w:rsid w:val="007F2768"/>
    <w:rsid w:val="007F3A2F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CEF"/>
    <w:rsid w:val="008456F4"/>
    <w:rsid w:val="0084613E"/>
    <w:rsid w:val="008465C6"/>
    <w:rsid w:val="00847F38"/>
    <w:rsid w:val="00850426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6792"/>
    <w:rsid w:val="00870881"/>
    <w:rsid w:val="008724E6"/>
    <w:rsid w:val="008740A4"/>
    <w:rsid w:val="0087599B"/>
    <w:rsid w:val="00881F2C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5AD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ED8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512D"/>
    <w:rsid w:val="009065DB"/>
    <w:rsid w:val="009075DF"/>
    <w:rsid w:val="00910F44"/>
    <w:rsid w:val="00910FF0"/>
    <w:rsid w:val="00911D13"/>
    <w:rsid w:val="0091340D"/>
    <w:rsid w:val="00914426"/>
    <w:rsid w:val="00914E5F"/>
    <w:rsid w:val="00916934"/>
    <w:rsid w:val="00917F41"/>
    <w:rsid w:val="00917F5D"/>
    <w:rsid w:val="0092002F"/>
    <w:rsid w:val="0092367E"/>
    <w:rsid w:val="009249DD"/>
    <w:rsid w:val="00925320"/>
    <w:rsid w:val="0092634A"/>
    <w:rsid w:val="00926606"/>
    <w:rsid w:val="009275FB"/>
    <w:rsid w:val="00927BEA"/>
    <w:rsid w:val="00935358"/>
    <w:rsid w:val="009353D2"/>
    <w:rsid w:val="009355A0"/>
    <w:rsid w:val="00935F4A"/>
    <w:rsid w:val="009363E7"/>
    <w:rsid w:val="00937D87"/>
    <w:rsid w:val="00942DE6"/>
    <w:rsid w:val="00944055"/>
    <w:rsid w:val="00944512"/>
    <w:rsid w:val="009454D4"/>
    <w:rsid w:val="00945F86"/>
    <w:rsid w:val="00951718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B50"/>
    <w:rsid w:val="009709CD"/>
    <w:rsid w:val="00972EA4"/>
    <w:rsid w:val="00973178"/>
    <w:rsid w:val="009732F9"/>
    <w:rsid w:val="00975108"/>
    <w:rsid w:val="00977967"/>
    <w:rsid w:val="00984EBE"/>
    <w:rsid w:val="00991CE0"/>
    <w:rsid w:val="00994312"/>
    <w:rsid w:val="00994C1F"/>
    <w:rsid w:val="00996621"/>
    <w:rsid w:val="00996D2B"/>
    <w:rsid w:val="00997291"/>
    <w:rsid w:val="009979A7"/>
    <w:rsid w:val="009A46B4"/>
    <w:rsid w:val="009A6155"/>
    <w:rsid w:val="009B1027"/>
    <w:rsid w:val="009B2742"/>
    <w:rsid w:val="009B4092"/>
    <w:rsid w:val="009B5B2D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6D01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1BD3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BC8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5BC8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52A"/>
    <w:rsid w:val="00AF08C0"/>
    <w:rsid w:val="00AF110F"/>
    <w:rsid w:val="00AF3561"/>
    <w:rsid w:val="00AF3653"/>
    <w:rsid w:val="00AF5CDB"/>
    <w:rsid w:val="00AF6B28"/>
    <w:rsid w:val="00AF7121"/>
    <w:rsid w:val="00AF7DF2"/>
    <w:rsid w:val="00B00442"/>
    <w:rsid w:val="00B0099B"/>
    <w:rsid w:val="00B01493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06232"/>
    <w:rsid w:val="00B10299"/>
    <w:rsid w:val="00B10992"/>
    <w:rsid w:val="00B115E5"/>
    <w:rsid w:val="00B1332D"/>
    <w:rsid w:val="00B13803"/>
    <w:rsid w:val="00B13DF9"/>
    <w:rsid w:val="00B142A4"/>
    <w:rsid w:val="00B1444D"/>
    <w:rsid w:val="00B15064"/>
    <w:rsid w:val="00B15C2E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1EA8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C16"/>
    <w:rsid w:val="00BA06E5"/>
    <w:rsid w:val="00BA1E7D"/>
    <w:rsid w:val="00BA33FA"/>
    <w:rsid w:val="00BA4A25"/>
    <w:rsid w:val="00BA52B3"/>
    <w:rsid w:val="00BA6F67"/>
    <w:rsid w:val="00BA728F"/>
    <w:rsid w:val="00BB07A0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5D79"/>
    <w:rsid w:val="00BC60B4"/>
    <w:rsid w:val="00BC6171"/>
    <w:rsid w:val="00BC6456"/>
    <w:rsid w:val="00BD0F85"/>
    <w:rsid w:val="00BD100C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24F4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1C7"/>
    <w:rsid w:val="00C91FDE"/>
    <w:rsid w:val="00C93C72"/>
    <w:rsid w:val="00C96125"/>
    <w:rsid w:val="00C9612A"/>
    <w:rsid w:val="00C97EF2"/>
    <w:rsid w:val="00CA18AC"/>
    <w:rsid w:val="00CA1FE3"/>
    <w:rsid w:val="00CA21A6"/>
    <w:rsid w:val="00CA2E01"/>
    <w:rsid w:val="00CA4091"/>
    <w:rsid w:val="00CA4DF1"/>
    <w:rsid w:val="00CA5DC0"/>
    <w:rsid w:val="00CA6772"/>
    <w:rsid w:val="00CA6F7D"/>
    <w:rsid w:val="00CA7FCA"/>
    <w:rsid w:val="00CB6050"/>
    <w:rsid w:val="00CB611E"/>
    <w:rsid w:val="00CB7C1F"/>
    <w:rsid w:val="00CC1121"/>
    <w:rsid w:val="00CC16C5"/>
    <w:rsid w:val="00CC21B9"/>
    <w:rsid w:val="00CC2299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FDA"/>
    <w:rsid w:val="00D06A1E"/>
    <w:rsid w:val="00D06B9B"/>
    <w:rsid w:val="00D07863"/>
    <w:rsid w:val="00D07AF9"/>
    <w:rsid w:val="00D115F7"/>
    <w:rsid w:val="00D11C14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374C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4EE3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3F1A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273A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6F0C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3A33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1FCC"/>
    <w:rsid w:val="00EB2271"/>
    <w:rsid w:val="00EB2757"/>
    <w:rsid w:val="00EB418B"/>
    <w:rsid w:val="00EB41C5"/>
    <w:rsid w:val="00EB4A20"/>
    <w:rsid w:val="00EB4B38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0F09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A2B"/>
    <w:rsid w:val="00F2369C"/>
    <w:rsid w:val="00F2376F"/>
    <w:rsid w:val="00F24006"/>
    <w:rsid w:val="00F241C8"/>
    <w:rsid w:val="00F2517D"/>
    <w:rsid w:val="00F27065"/>
    <w:rsid w:val="00F30F06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81C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F7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138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22B0"/>
    <w:rsid w:val="00FD40E4"/>
    <w:rsid w:val="00FD4F54"/>
    <w:rsid w:val="00FD5546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99"/>
    <w:rsid w:val="00581B8A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04C1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9" Type="http://schemas.openxmlformats.org/officeDocument/2006/relationships/header" Target="header9.xml"/><Relationship Id="rId21" Type="http://schemas.openxmlformats.org/officeDocument/2006/relationships/footer" Target="footer5.xml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footer" Target="footer13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oter" Target="foot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" Type="http://schemas.openxmlformats.org/officeDocument/2006/relationships/settings" Target="settings.xml"/><Relationship Id="rId15" Type="http://schemas.openxmlformats.org/officeDocument/2006/relationships/hyperlink" Target="file:///D:\Grupo_04-2ADSA\An&#225;lise%20de%20Sistemas\PBC%20-%20Product%20Backlog%20Classified%20V2.xls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footer" Target="footer14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header" Target="header6.xml"/><Relationship Id="rId44" Type="http://schemas.openxmlformats.org/officeDocument/2006/relationships/header" Target="header1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5.xml"/><Relationship Id="rId35" Type="http://schemas.openxmlformats.org/officeDocument/2006/relationships/footer" Target="footer8.xml"/><Relationship Id="rId43" Type="http://schemas.openxmlformats.org/officeDocument/2006/relationships/footer" Target="footer11.xml"/><Relationship Id="rId48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image" Target="media/image9.png"/><Relationship Id="rId33" Type="http://schemas.openxmlformats.org/officeDocument/2006/relationships/footer" Target="footer7.xml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20" Type="http://schemas.openxmlformats.org/officeDocument/2006/relationships/header" Target="header4.xml"/><Relationship Id="rId41" Type="http://schemas.openxmlformats.org/officeDocument/2006/relationships/header" Target="header10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113</TotalTime>
  <Pages>23</Pages>
  <Words>1572</Words>
  <Characters>8495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Guilherme da Silva Fonseca</cp:lastModifiedBy>
  <cp:revision>12</cp:revision>
  <cp:lastPrinted>2021-12-01T12:51:00Z</cp:lastPrinted>
  <dcterms:created xsi:type="dcterms:W3CDTF">2021-11-23T15:47:00Z</dcterms:created>
  <dcterms:modified xsi:type="dcterms:W3CDTF">2021-12-01T12:52:00Z</dcterms:modified>
</cp:coreProperties>
</file>